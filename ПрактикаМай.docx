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03CCE" w14:textId="7315A850" w:rsidR="00421198" w:rsidRDefault="00421198" w:rsidP="00421198">
      <w:pPr>
        <w:shd w:val="clear" w:color="auto" w:fill="FFFFFF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Федеральное государственное бюджетное образовательное учреждение</w:t>
      </w:r>
    </w:p>
    <w:p w14:paraId="0CE9971C" w14:textId="77777777" w:rsidR="00421198" w:rsidRDefault="00421198" w:rsidP="00421198">
      <w:pPr>
        <w:shd w:val="clear" w:color="auto" w:fill="FFFFFF"/>
        <w:spacing w:after="0" w:line="240" w:lineRule="auto"/>
        <w:ind w:right="1997" w:firstLine="208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высшего образования</w:t>
      </w:r>
    </w:p>
    <w:p w14:paraId="7856D2C7" w14:textId="77777777" w:rsidR="00421198" w:rsidRDefault="00421198" w:rsidP="00421198">
      <w:pPr>
        <w:shd w:val="clear" w:color="auto" w:fill="FFFFFF"/>
        <w:spacing w:after="0" w:line="240" w:lineRule="auto"/>
        <w:ind w:right="-1" w:hanging="8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«Новосибирский государственный технический университет»</w:t>
      </w:r>
    </w:p>
    <w:p w14:paraId="35E112AE" w14:textId="77777777" w:rsidR="00421198" w:rsidRDefault="00421198" w:rsidP="00421198">
      <w:pPr>
        <w:shd w:val="clear" w:color="auto" w:fill="FFFFFF"/>
        <w:spacing w:after="0" w:line="240" w:lineRule="auto"/>
        <w:ind w:left="2328"/>
        <w:rPr>
          <w:rFonts w:ascii="Times New Roman" w:hAnsi="Times New Roman"/>
          <w:sz w:val="24"/>
          <w:szCs w:val="24"/>
        </w:rPr>
      </w:pPr>
    </w:p>
    <w:p w14:paraId="169676C1" w14:textId="77777777" w:rsidR="00421198" w:rsidRDefault="00421198" w:rsidP="00421198">
      <w:pPr>
        <w:shd w:val="clear" w:color="auto" w:fill="FFFFFF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прикладной математики</w:t>
      </w:r>
    </w:p>
    <w:p w14:paraId="25567FEA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275F786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2A5760C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0AE5DD7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C52C369" w14:textId="77777777" w:rsidR="00421198" w:rsidRDefault="00421198" w:rsidP="0042119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1F8230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caps/>
          <w:sz w:val="24"/>
          <w:szCs w:val="24"/>
        </w:rPr>
      </w:pPr>
    </w:p>
    <w:p w14:paraId="49D24C9F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t>Отчет ПО ПРАКТИКЕ</w:t>
      </w:r>
    </w:p>
    <w:p w14:paraId="23D239DE" w14:textId="26EB2153" w:rsidR="00421198" w:rsidRDefault="004A409A" w:rsidP="00421198">
      <w:pPr>
        <w:spacing w:after="0" w:line="240" w:lineRule="auto"/>
        <w:jc w:val="center"/>
        <w:rPr>
          <w:rFonts w:ascii="Times New Roman" w:hAnsi="Times New Roman"/>
          <w:bCs/>
          <w:color w:val="000000"/>
          <w:sz w:val="24"/>
          <w:szCs w:val="24"/>
          <w:u w:val="single"/>
        </w:rPr>
      </w:pPr>
      <w:r w:rsidRPr="004A409A">
        <w:rPr>
          <w:rFonts w:ascii="Times New Roman" w:hAnsi="Times New Roman"/>
          <w:bCs/>
          <w:color w:val="000000"/>
          <w:sz w:val="24"/>
          <w:szCs w:val="24"/>
          <w:u w:val="single"/>
        </w:rPr>
        <w:t xml:space="preserve">Производственная практика: </w:t>
      </w:r>
      <w:r w:rsidR="00337592" w:rsidRPr="00337592">
        <w:rPr>
          <w:rFonts w:ascii="Times New Roman" w:hAnsi="Times New Roman"/>
          <w:bCs/>
          <w:color w:val="000000"/>
          <w:sz w:val="24"/>
          <w:szCs w:val="24"/>
          <w:u w:val="single"/>
        </w:rPr>
        <w:t>преддипломная</w:t>
      </w:r>
      <w:r w:rsidR="00337592">
        <w:rPr>
          <w:rFonts w:ascii="Times New Roman" w:hAnsi="Times New Roman"/>
          <w:bCs/>
          <w:color w:val="000000"/>
          <w:sz w:val="24"/>
          <w:szCs w:val="24"/>
          <w:u w:val="single"/>
        </w:rPr>
        <w:t xml:space="preserve"> </w:t>
      </w:r>
      <w:r w:rsidRPr="004A409A">
        <w:rPr>
          <w:rFonts w:ascii="Times New Roman" w:hAnsi="Times New Roman"/>
          <w:bCs/>
          <w:color w:val="000000"/>
          <w:sz w:val="24"/>
          <w:szCs w:val="24"/>
          <w:u w:val="single"/>
        </w:rPr>
        <w:t>практика</w:t>
      </w:r>
    </w:p>
    <w:p w14:paraId="5302C5C6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bCs/>
          <w:color w:val="000000"/>
          <w:sz w:val="24"/>
          <w:szCs w:val="24"/>
          <w:vertAlign w:val="superscript"/>
        </w:rPr>
        <w:t>(наименование практики в соответствии с учебным планом)</w:t>
      </w:r>
    </w:p>
    <w:p w14:paraId="2C6A2BC0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01D3108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AEEAFEF" w14:textId="77777777" w:rsidR="00421198" w:rsidRDefault="00421198" w:rsidP="00421198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Направление подготовки: </w:t>
      </w:r>
      <w:r>
        <w:rPr>
          <w:rFonts w:ascii="Times New Roman" w:hAnsi="Times New Roman"/>
          <w:sz w:val="24"/>
          <w:szCs w:val="24"/>
          <w:u w:val="single"/>
        </w:rPr>
        <w:t xml:space="preserve">01.03.02 Прикладная математика и информатика </w:t>
      </w:r>
    </w:p>
    <w:p w14:paraId="31E04E3A" w14:textId="77777777" w:rsidR="00421198" w:rsidRDefault="00421198" w:rsidP="00421198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Профиль: </w:t>
      </w:r>
      <w:r>
        <w:rPr>
          <w:rFonts w:ascii="Times New Roman" w:hAnsi="Times New Roman"/>
          <w:sz w:val="24"/>
          <w:szCs w:val="24"/>
          <w:u w:val="single"/>
        </w:rPr>
        <w:t>Компьютерное моделирование и информационные технологии.</w:t>
      </w:r>
    </w:p>
    <w:p w14:paraId="0525C63D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1532CA5C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889E7BD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D8C1FF7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3B32C8F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W w:w="10173" w:type="dxa"/>
        <w:tblLook w:val="04A0" w:firstRow="1" w:lastRow="0" w:firstColumn="1" w:lastColumn="0" w:noHBand="0" w:noVBand="1"/>
      </w:tblPr>
      <w:tblGrid>
        <w:gridCol w:w="5070"/>
        <w:gridCol w:w="5103"/>
      </w:tblGrid>
      <w:tr w:rsidR="00421198" w14:paraId="61B6EAEF" w14:textId="77777777" w:rsidTr="00421198">
        <w:tc>
          <w:tcPr>
            <w:tcW w:w="5070" w:type="dxa"/>
          </w:tcPr>
          <w:p w14:paraId="4BC13E05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Выполнил:</w:t>
            </w:r>
          </w:p>
          <w:p w14:paraId="4F75180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A270EE5" w14:textId="35CE990C" w:rsidR="00421198" w:rsidRPr="00E47304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E47304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="00E47304" w:rsidRPr="00E47304">
              <w:rPr>
                <w:rFonts w:ascii="Times New Roman" w:hAnsi="Times New Roman"/>
                <w:sz w:val="24"/>
                <w:szCs w:val="24"/>
                <w:u w:val="single"/>
              </w:rPr>
              <w:t>Грибова А.П.</w:t>
            </w:r>
          </w:p>
          <w:p w14:paraId="27733EEF" w14:textId="34F65B02" w:rsidR="00421198" w:rsidRDefault="00E47304" w:rsidP="00E47304">
            <w:pPr>
              <w:spacing w:after="0" w:line="240" w:lineRule="auto"/>
              <w:ind w:firstLine="851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       </w:t>
            </w:r>
            <w:r w:rsidR="00421198">
              <w:rPr>
                <w:rFonts w:ascii="Times New Roman" w:hAnsi="Times New Roman"/>
                <w:i/>
                <w:sz w:val="20"/>
                <w:szCs w:val="20"/>
              </w:rPr>
              <w:t>(Ф.И.О.)</w:t>
            </w:r>
          </w:p>
          <w:p w14:paraId="0B422534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399EF38" w14:textId="2AE1B8B2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Группа </w:t>
            </w:r>
            <w:r w:rsidR="000373C1">
              <w:rPr>
                <w:rFonts w:ascii="Times New Roman" w:hAnsi="Times New Roman"/>
                <w:sz w:val="24"/>
                <w:szCs w:val="24"/>
                <w:u w:val="single"/>
              </w:rPr>
              <w:t>ПМ-13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ab/>
            </w:r>
          </w:p>
          <w:p w14:paraId="437AFB14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FFF0FE5" w14:textId="77777777" w:rsidR="00421198" w:rsidRDefault="00421198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Факультет </w:t>
            </w:r>
            <w:r>
              <w:rPr>
                <w:rFonts w:ascii="Times New Roman" w:hAnsi="Times New Roman"/>
                <w:u w:val="single"/>
              </w:rPr>
              <w:t>ПМИ</w:t>
            </w:r>
            <w:r>
              <w:rPr>
                <w:rFonts w:ascii="Times New Roman" w:hAnsi="Times New Roman"/>
                <w:u w:val="single"/>
              </w:rPr>
              <w:tab/>
            </w:r>
            <w:r>
              <w:rPr>
                <w:rFonts w:ascii="Times New Roman" w:hAnsi="Times New Roman"/>
                <w:color w:val="FFFFFF"/>
                <w:u w:val="single"/>
              </w:rPr>
              <w:t>.</w:t>
            </w:r>
          </w:p>
          <w:p w14:paraId="5711B808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DCDDDB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DBF1137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6604481D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</w:t>
            </w:r>
          </w:p>
          <w:p w14:paraId="4D4F7845" w14:textId="77777777" w:rsidR="00421198" w:rsidRDefault="00421198">
            <w:pPr>
              <w:spacing w:after="0" w:line="240" w:lineRule="auto"/>
              <w:ind w:firstLine="709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  <w:szCs w:val="20"/>
              </w:rPr>
              <w:t xml:space="preserve">    подпись</w:t>
            </w:r>
          </w:p>
          <w:p w14:paraId="7CC5D2F1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4C3A6C9F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«___» _____________ 20__ г.</w:t>
            </w:r>
          </w:p>
          <w:p w14:paraId="78660060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C29634C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Проверил:</w:t>
            </w:r>
          </w:p>
          <w:p w14:paraId="5AD367B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7B3E1910" w14:textId="7A4FADE8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от НГТУ </w:t>
            </w:r>
            <w:r w:rsidR="00E028FE">
              <w:rPr>
                <w:rFonts w:ascii="Times New Roman" w:hAnsi="Times New Roman"/>
                <w:sz w:val="24"/>
                <w:szCs w:val="24"/>
                <w:u w:val="single"/>
              </w:rPr>
              <w:t>Задорожный А.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Г.</w:t>
            </w:r>
          </w:p>
          <w:p w14:paraId="18546F41" w14:textId="77777777" w:rsidR="00421198" w:rsidRDefault="00421198">
            <w:pPr>
              <w:spacing w:after="0" w:line="240" w:lineRule="auto"/>
              <w:ind w:firstLine="2302"/>
              <w:jc w:val="center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  <w:szCs w:val="20"/>
              </w:rPr>
              <w:t>(Ф.И.О.)</w:t>
            </w:r>
          </w:p>
          <w:p w14:paraId="7A3CCE9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9CDE5ED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Балл: __________,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ECTS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_____________, </w:t>
            </w:r>
          </w:p>
          <w:p w14:paraId="3AFA66C7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345A42E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Оценка ____________________________</w:t>
            </w:r>
          </w:p>
          <w:p w14:paraId="11B841EB" w14:textId="77777777" w:rsidR="00421198" w:rsidRDefault="00421198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«отлично», «хорошо», «удовлетворительно», «неуд.», «зачтено», «не зачтено»</w:t>
            </w:r>
          </w:p>
          <w:p w14:paraId="64C5999A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BA2A2DB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</w:t>
            </w:r>
          </w:p>
          <w:p w14:paraId="794E7356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i/>
                <w:sz w:val="20"/>
                <w:szCs w:val="20"/>
              </w:rPr>
              <w:t xml:space="preserve">подпись        </w:t>
            </w:r>
          </w:p>
          <w:p w14:paraId="51ABAAE5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41C7E86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«___» _____________ 20__ г.</w:t>
            </w:r>
          </w:p>
          <w:p w14:paraId="2D2AE599" w14:textId="77777777" w:rsidR="00421198" w:rsidRDefault="0042119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21198" w14:paraId="30301136" w14:textId="77777777" w:rsidTr="00421198">
        <w:tc>
          <w:tcPr>
            <w:tcW w:w="5070" w:type="dxa"/>
          </w:tcPr>
          <w:p w14:paraId="415FB02F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EF6E15B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F112473" w14:textId="77777777" w:rsidR="00421198" w:rsidRDefault="00421198" w:rsidP="00421198">
      <w:pPr>
        <w:spacing w:after="0" w:line="240" w:lineRule="auto"/>
        <w:jc w:val="center"/>
        <w:rPr>
          <w:rFonts w:ascii="Times New Roman" w:eastAsia="Calibri" w:hAnsi="Times New Roman"/>
          <w:sz w:val="24"/>
          <w:szCs w:val="24"/>
        </w:rPr>
      </w:pPr>
    </w:p>
    <w:p w14:paraId="0FB035D5" w14:textId="77777777" w:rsidR="00421198" w:rsidRDefault="00421198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760DEEFD" w14:textId="77777777" w:rsidR="00421198" w:rsidRDefault="00421198" w:rsidP="00421198">
      <w:pPr>
        <w:rPr>
          <w:rFonts w:ascii="Times New Roman" w:hAnsi="Times New Roman"/>
          <w:sz w:val="24"/>
          <w:szCs w:val="24"/>
        </w:rPr>
      </w:pPr>
    </w:p>
    <w:p w14:paraId="0F964C1C" w14:textId="77777777" w:rsidR="00421198" w:rsidRDefault="00421198" w:rsidP="00421198">
      <w:pPr>
        <w:rPr>
          <w:rFonts w:ascii="Times New Roman" w:hAnsi="Times New Roman"/>
          <w:sz w:val="24"/>
          <w:szCs w:val="24"/>
        </w:rPr>
      </w:pPr>
    </w:p>
    <w:p w14:paraId="13F28CBD" w14:textId="77777777" w:rsidR="00421198" w:rsidRDefault="00421198" w:rsidP="00421198">
      <w:pPr>
        <w:rPr>
          <w:rFonts w:ascii="Times New Roman" w:hAnsi="Times New Roman"/>
          <w:sz w:val="24"/>
          <w:szCs w:val="24"/>
        </w:rPr>
      </w:pPr>
    </w:p>
    <w:p w14:paraId="4380D5FE" w14:textId="77777777" w:rsidR="00A86C7C" w:rsidRDefault="00A86C7C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6D3BC305" w14:textId="77777777" w:rsidR="00A86C7C" w:rsidRDefault="00A86C7C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5B0DFBD6" w14:textId="78C308F6" w:rsidR="00421198" w:rsidRDefault="00421198" w:rsidP="0042119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Новосибирск </w:t>
      </w:r>
      <w:r w:rsidR="00342090">
        <w:rPr>
          <w:rFonts w:ascii="Times New Roman" w:hAnsi="Times New Roman"/>
          <w:sz w:val="24"/>
          <w:szCs w:val="24"/>
        </w:rPr>
        <w:t xml:space="preserve"> </w:t>
      </w:r>
      <w:r w:rsidR="00793650">
        <w:rPr>
          <w:rFonts w:ascii="Times New Roman" w:hAnsi="Times New Roman"/>
          <w:sz w:val="24"/>
          <w:szCs w:val="24"/>
        </w:rPr>
        <w:t xml:space="preserve"> 2025</w:t>
      </w:r>
    </w:p>
    <w:p w14:paraId="42831E07" w14:textId="77777777" w:rsidR="00421198" w:rsidRDefault="00421198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505D26B2" w14:textId="77777777" w:rsidR="00F13D2F" w:rsidRDefault="001C5C6E" w:rsidP="00587588">
      <w:pPr>
        <w:pStyle w:val="a6"/>
        <w:ind w:firstLine="0"/>
        <w:jc w:val="center"/>
        <w:rPr>
          <w:noProof/>
        </w:rPr>
      </w:pPr>
      <w:r w:rsidRPr="00E20CE3">
        <w:rPr>
          <w:b/>
          <w:bCs/>
          <w:caps/>
          <w:sz w:val="40"/>
          <w:szCs w:val="32"/>
        </w:rPr>
        <w:t>Содержание</w:t>
      </w:r>
      <w:r w:rsidR="00587588">
        <w:rPr>
          <w:b/>
          <w:bCs/>
          <w:caps/>
          <w:sz w:val="36"/>
          <w:szCs w:val="28"/>
        </w:rPr>
        <w:fldChar w:fldCharType="begin"/>
      </w:r>
      <w:r w:rsidR="00587588" w:rsidRPr="00E20CE3">
        <w:rPr>
          <w:b/>
          <w:bCs/>
          <w:caps/>
          <w:sz w:val="36"/>
          <w:szCs w:val="28"/>
        </w:rPr>
        <w:instrText xml:space="preserve"> TOC \h \z \t "Заголовок 1 (диплом);1;Заголовок 2 (диплом);2" </w:instrText>
      </w:r>
      <w:r w:rsidR="00587588">
        <w:rPr>
          <w:b/>
          <w:bCs/>
          <w:caps/>
          <w:sz w:val="36"/>
          <w:szCs w:val="28"/>
        </w:rPr>
        <w:fldChar w:fldCharType="separate"/>
      </w:r>
    </w:p>
    <w:p w14:paraId="20A2558E" w14:textId="17698D24" w:rsidR="00F13D2F" w:rsidRDefault="00F13D2F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0" w:history="1">
        <w:r w:rsidRPr="00150D58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B8E8BA" w14:textId="09CEB9D7" w:rsidR="00F13D2F" w:rsidRDefault="00F13D2F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1" w:history="1">
        <w:r w:rsidRPr="00150D58">
          <w:rPr>
            <w:rStyle w:val="ae"/>
            <w:noProof/>
          </w:rPr>
          <w:t>1.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C4EDA0" w14:textId="4F3AAE81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2" w:history="1">
        <w:r w:rsidRPr="00150D58">
          <w:rPr>
            <w:rStyle w:val="ae"/>
            <w:noProof/>
          </w:rPr>
          <w:t>1.1.</w:t>
        </w:r>
        <w:r w:rsidRPr="00150D58">
          <w:rPr>
            <w:rStyle w:val="ae"/>
            <w:noProof/>
            <w:lang w:val="en-US"/>
          </w:rPr>
          <w:t xml:space="preserve"> П</w:t>
        </w:r>
        <w:r w:rsidRPr="00150D58">
          <w:rPr>
            <w:rStyle w:val="ae"/>
            <w:noProof/>
          </w:rPr>
          <w:t>оставленные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DD0CF6" w14:textId="303906D5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3" w:history="1">
        <w:r w:rsidRPr="00150D58">
          <w:rPr>
            <w:rStyle w:val="ae"/>
            <w:noProof/>
          </w:rPr>
          <w:t>1.2. Библиотека O</w:t>
        </w:r>
        <w:r w:rsidRPr="00150D58">
          <w:rPr>
            <w:rStyle w:val="ae"/>
            <w:noProof/>
            <w:lang w:val="en-US"/>
          </w:rPr>
          <w:t>pen</w:t>
        </w:r>
        <w:r w:rsidRPr="00150D58">
          <w:rPr>
            <w:rStyle w:val="ae"/>
            <w:noProof/>
          </w:rPr>
          <w:t>G</w:t>
        </w:r>
        <w:r w:rsidRPr="00150D58">
          <w:rPr>
            <w:rStyle w:val="ae"/>
            <w:noProof/>
            <w:lang w:val="en-US"/>
          </w:rPr>
          <w:t>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46FA2E" w14:textId="6D2E525D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F13D2F">
        <w:rPr>
          <w:rStyle w:val="ae"/>
          <w:noProof/>
          <w:u w:val="none"/>
        </w:rPr>
        <w:t xml:space="preserve">     </w:t>
      </w:r>
      <w:hyperlink w:anchor="_Toc199176994" w:history="1">
        <w:r w:rsidRPr="00150D58">
          <w:rPr>
            <w:rStyle w:val="ae"/>
            <w:noProof/>
          </w:rPr>
          <w:t>1.2.1. Матрицы преобразований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F8951E" w14:textId="30C53264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F13D2F">
        <w:rPr>
          <w:rStyle w:val="ae"/>
          <w:noProof/>
          <w:u w:val="none"/>
        </w:rPr>
        <w:t xml:space="preserve">     </w:t>
      </w:r>
      <w:hyperlink w:anchor="_Toc199176995" w:history="1">
        <w:r w:rsidRPr="00150D58">
          <w:rPr>
            <w:rStyle w:val="ae"/>
            <w:noProof/>
          </w:rPr>
          <w:t>1.2.2. Модель сферы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7D9B02" w14:textId="5002571D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6" w:history="1">
        <w:r w:rsidRPr="00150D58">
          <w:rPr>
            <w:rStyle w:val="ae"/>
            <w:noProof/>
          </w:rPr>
          <w:t>1.3. Реализация движения маятника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B05FFD" w14:textId="00C52D7D" w:rsidR="00F13D2F" w:rsidRDefault="00F13D2F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7" w:history="1">
        <w:r w:rsidRPr="00150D58">
          <w:rPr>
            <w:rStyle w:val="ae"/>
            <w:noProof/>
          </w:rPr>
          <w:t>2. Описание разработанной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5F3298" w14:textId="19770FAB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8" w:history="1">
        <w:r w:rsidRPr="00150D58">
          <w:rPr>
            <w:rStyle w:val="ae"/>
            <w:noProof/>
          </w:rPr>
          <w:t>2.1. Настройка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24C836" w14:textId="725B827A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6999" w:history="1">
        <w:r w:rsidRPr="00150D58">
          <w:rPr>
            <w:rStyle w:val="ae"/>
            <w:noProof/>
          </w:rPr>
          <w:t>2.2. Цикл отрисовки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219509" w14:textId="3C3D2493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00" w:history="1">
        <w:r w:rsidRPr="00150D58">
          <w:rPr>
            <w:rStyle w:val="ae"/>
            <w:noProof/>
          </w:rPr>
          <w:t>2.3. Освещение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5F56CE" w14:textId="3707926F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01" w:history="1">
        <w:r w:rsidRPr="00150D58">
          <w:rPr>
            <w:rStyle w:val="ae"/>
            <w:noProof/>
          </w:rPr>
          <w:t>2.4. Построение сферы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920330" w14:textId="66835AC8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02" w:history="1">
        <w:r w:rsidRPr="00150D58">
          <w:rPr>
            <w:rStyle w:val="ae"/>
            <w:noProof/>
          </w:rPr>
          <w:t>2.5. 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9126EC" w14:textId="4EDC8C34" w:rsidR="00F13D2F" w:rsidRDefault="00F13D2F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03" w:history="1">
        <w:r w:rsidRPr="00150D58">
          <w:rPr>
            <w:rStyle w:val="ae"/>
            <w:noProof/>
          </w:rPr>
          <w:t>3. Примеры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8F0772" w14:textId="0E41124B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04" w:history="1">
        <w:r w:rsidRPr="00150D58">
          <w:rPr>
            <w:rStyle w:val="ae"/>
            <w:noProof/>
          </w:rPr>
          <w:t>3.</w:t>
        </w:r>
        <w:r w:rsidRPr="00150D58">
          <w:rPr>
            <w:rStyle w:val="ae"/>
            <w:noProof/>
            <w:lang w:val="en-US"/>
          </w:rPr>
          <w:t>1</w:t>
        </w:r>
        <w:r w:rsidRPr="00150D58">
          <w:rPr>
            <w:rStyle w:val="ae"/>
            <w:noProof/>
          </w:rPr>
          <w:t>. Внешний вид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1D86D7" w14:textId="3C47C3B3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05" w:history="1">
        <w:r w:rsidRPr="00150D58">
          <w:rPr>
            <w:rStyle w:val="ae"/>
            <w:noProof/>
          </w:rPr>
          <w:t>3.</w:t>
        </w:r>
        <w:r w:rsidRPr="00150D58">
          <w:rPr>
            <w:rStyle w:val="ae"/>
            <w:noProof/>
            <w:lang w:val="en-US"/>
          </w:rPr>
          <w:t>1</w:t>
        </w:r>
        <w:r w:rsidRPr="00150D58">
          <w:rPr>
            <w:rStyle w:val="ae"/>
            <w:noProof/>
          </w:rPr>
          <w:t>. Физика маятника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CACB90" w14:textId="591C6738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bookmarkStart w:id="0" w:name="_GoBack"/>
      <w:r w:rsidRPr="00F13D2F">
        <w:rPr>
          <w:rStyle w:val="ae"/>
          <w:noProof/>
          <w:u w:val="none"/>
        </w:rPr>
        <w:t xml:space="preserve">     </w:t>
      </w:r>
      <w:hyperlink w:anchor="_Toc199177006" w:history="1">
        <w:r w:rsidRPr="00150D58">
          <w:rPr>
            <w:rStyle w:val="ae"/>
            <w:noProof/>
          </w:rPr>
          <w:t>3.</w:t>
        </w:r>
        <w:r w:rsidRPr="00150D58">
          <w:rPr>
            <w:rStyle w:val="ae"/>
            <w:noProof/>
            <w:lang w:val="en-US"/>
          </w:rPr>
          <w:t>1</w:t>
        </w:r>
        <w:r w:rsidRPr="00150D58">
          <w:rPr>
            <w:rStyle w:val="ae"/>
            <w:noProof/>
          </w:rPr>
          <w:t>.1. Тест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bookmarkEnd w:id="0"/>
    <w:p w14:paraId="5AF0048A" w14:textId="69FA577E" w:rsidR="00F13D2F" w:rsidRDefault="00F13D2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F13D2F">
        <w:rPr>
          <w:rStyle w:val="ae"/>
          <w:noProof/>
          <w:u w:val="none"/>
        </w:rPr>
        <w:t xml:space="preserve">     </w:t>
      </w:r>
      <w:hyperlink w:anchor="_Toc199177007" w:history="1">
        <w:r w:rsidRPr="00150D58">
          <w:rPr>
            <w:rStyle w:val="ae"/>
            <w:noProof/>
          </w:rPr>
          <w:t>3.</w:t>
        </w:r>
        <w:r w:rsidRPr="00150D58">
          <w:rPr>
            <w:rStyle w:val="ae"/>
            <w:noProof/>
            <w:lang w:val="en-US"/>
          </w:rPr>
          <w:t>1</w:t>
        </w:r>
        <w:r w:rsidRPr="00150D58">
          <w:rPr>
            <w:rStyle w:val="ae"/>
            <w:noProof/>
          </w:rPr>
          <w:t>.2. Тест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EB08EF" w14:textId="54F0B164" w:rsidR="00F13D2F" w:rsidRDefault="00E61FA0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61FA0">
        <w:rPr>
          <w:rStyle w:val="ae"/>
          <w:noProof/>
          <w:u w:val="none"/>
        </w:rPr>
        <w:t xml:space="preserve">     </w:t>
      </w:r>
      <w:hyperlink w:anchor="_Toc199177008" w:history="1">
        <w:r w:rsidR="00F13D2F" w:rsidRPr="00150D58">
          <w:rPr>
            <w:rStyle w:val="ae"/>
            <w:noProof/>
          </w:rPr>
          <w:t>3.</w:t>
        </w:r>
        <w:r w:rsidR="00F13D2F" w:rsidRPr="00150D58">
          <w:rPr>
            <w:rStyle w:val="ae"/>
            <w:noProof/>
            <w:lang w:val="en-US"/>
          </w:rPr>
          <w:t>1</w:t>
        </w:r>
        <w:r w:rsidR="00F13D2F" w:rsidRPr="00150D58">
          <w:rPr>
            <w:rStyle w:val="ae"/>
            <w:noProof/>
          </w:rPr>
          <w:t>.3. Тест №3</w:t>
        </w:r>
        <w:r w:rsidR="00F13D2F">
          <w:rPr>
            <w:noProof/>
            <w:webHidden/>
          </w:rPr>
          <w:tab/>
        </w:r>
        <w:r w:rsidR="00F13D2F">
          <w:rPr>
            <w:noProof/>
            <w:webHidden/>
          </w:rPr>
          <w:fldChar w:fldCharType="begin"/>
        </w:r>
        <w:r w:rsidR="00F13D2F">
          <w:rPr>
            <w:noProof/>
            <w:webHidden/>
          </w:rPr>
          <w:instrText xml:space="preserve"> PAGEREF _Toc199177008 \h </w:instrText>
        </w:r>
        <w:r w:rsidR="00F13D2F">
          <w:rPr>
            <w:noProof/>
            <w:webHidden/>
          </w:rPr>
        </w:r>
        <w:r w:rsidR="00F13D2F">
          <w:rPr>
            <w:noProof/>
            <w:webHidden/>
          </w:rPr>
          <w:fldChar w:fldCharType="separate"/>
        </w:r>
        <w:r w:rsidR="00F13D2F">
          <w:rPr>
            <w:noProof/>
            <w:webHidden/>
          </w:rPr>
          <w:t>28</w:t>
        </w:r>
        <w:r w:rsidR="00F13D2F">
          <w:rPr>
            <w:noProof/>
            <w:webHidden/>
          </w:rPr>
          <w:fldChar w:fldCharType="end"/>
        </w:r>
      </w:hyperlink>
    </w:p>
    <w:p w14:paraId="07C29AC2" w14:textId="74D3CFC0" w:rsidR="00F13D2F" w:rsidRDefault="00E61FA0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61FA0">
        <w:rPr>
          <w:rStyle w:val="ae"/>
          <w:noProof/>
          <w:u w:val="none"/>
        </w:rPr>
        <w:t xml:space="preserve">     </w:t>
      </w:r>
      <w:hyperlink w:anchor="_Toc199177009" w:history="1">
        <w:r w:rsidR="00F13D2F" w:rsidRPr="00150D58">
          <w:rPr>
            <w:rStyle w:val="ae"/>
            <w:noProof/>
          </w:rPr>
          <w:t>3.</w:t>
        </w:r>
        <w:r w:rsidR="00F13D2F" w:rsidRPr="00150D58">
          <w:rPr>
            <w:rStyle w:val="ae"/>
            <w:noProof/>
            <w:lang w:val="en-US"/>
          </w:rPr>
          <w:t>1</w:t>
        </w:r>
        <w:r w:rsidR="00F13D2F" w:rsidRPr="00150D58">
          <w:rPr>
            <w:rStyle w:val="ae"/>
            <w:noProof/>
          </w:rPr>
          <w:t>.4. Тест №4</w:t>
        </w:r>
        <w:r w:rsidR="00F13D2F">
          <w:rPr>
            <w:noProof/>
            <w:webHidden/>
          </w:rPr>
          <w:tab/>
        </w:r>
        <w:r w:rsidR="00F13D2F">
          <w:rPr>
            <w:noProof/>
            <w:webHidden/>
          </w:rPr>
          <w:fldChar w:fldCharType="begin"/>
        </w:r>
        <w:r w:rsidR="00F13D2F">
          <w:rPr>
            <w:noProof/>
            <w:webHidden/>
          </w:rPr>
          <w:instrText xml:space="preserve"> PAGEREF _Toc199177009 \h </w:instrText>
        </w:r>
        <w:r w:rsidR="00F13D2F">
          <w:rPr>
            <w:noProof/>
            <w:webHidden/>
          </w:rPr>
        </w:r>
        <w:r w:rsidR="00F13D2F">
          <w:rPr>
            <w:noProof/>
            <w:webHidden/>
          </w:rPr>
          <w:fldChar w:fldCharType="separate"/>
        </w:r>
        <w:r w:rsidR="00F13D2F">
          <w:rPr>
            <w:noProof/>
            <w:webHidden/>
          </w:rPr>
          <w:t>30</w:t>
        </w:r>
        <w:r w:rsidR="00F13D2F">
          <w:rPr>
            <w:noProof/>
            <w:webHidden/>
          </w:rPr>
          <w:fldChar w:fldCharType="end"/>
        </w:r>
      </w:hyperlink>
    </w:p>
    <w:p w14:paraId="4FB7C776" w14:textId="35709DDF" w:rsidR="00F13D2F" w:rsidRDefault="00E61FA0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61FA0">
        <w:rPr>
          <w:rStyle w:val="ae"/>
          <w:noProof/>
          <w:u w:val="none"/>
        </w:rPr>
        <w:t xml:space="preserve">     </w:t>
      </w:r>
      <w:hyperlink w:anchor="_Toc199177010" w:history="1">
        <w:r w:rsidR="00F13D2F" w:rsidRPr="00150D58">
          <w:rPr>
            <w:rStyle w:val="ae"/>
            <w:noProof/>
          </w:rPr>
          <w:t>3.</w:t>
        </w:r>
        <w:r w:rsidR="00F13D2F" w:rsidRPr="00150D58">
          <w:rPr>
            <w:rStyle w:val="ae"/>
            <w:noProof/>
            <w:lang w:val="en-US"/>
          </w:rPr>
          <w:t>1</w:t>
        </w:r>
        <w:r w:rsidR="00F13D2F" w:rsidRPr="00150D58">
          <w:rPr>
            <w:rStyle w:val="ae"/>
            <w:noProof/>
          </w:rPr>
          <w:t>.5. Тест №5</w:t>
        </w:r>
        <w:r w:rsidR="00F13D2F">
          <w:rPr>
            <w:noProof/>
            <w:webHidden/>
          </w:rPr>
          <w:tab/>
        </w:r>
        <w:r w:rsidR="00F13D2F">
          <w:rPr>
            <w:noProof/>
            <w:webHidden/>
          </w:rPr>
          <w:fldChar w:fldCharType="begin"/>
        </w:r>
        <w:r w:rsidR="00F13D2F">
          <w:rPr>
            <w:noProof/>
            <w:webHidden/>
          </w:rPr>
          <w:instrText xml:space="preserve"> PAGEREF _Toc199177010 \h </w:instrText>
        </w:r>
        <w:r w:rsidR="00F13D2F">
          <w:rPr>
            <w:noProof/>
            <w:webHidden/>
          </w:rPr>
        </w:r>
        <w:r w:rsidR="00F13D2F">
          <w:rPr>
            <w:noProof/>
            <w:webHidden/>
          </w:rPr>
          <w:fldChar w:fldCharType="separate"/>
        </w:r>
        <w:r w:rsidR="00F13D2F">
          <w:rPr>
            <w:noProof/>
            <w:webHidden/>
          </w:rPr>
          <w:t>32</w:t>
        </w:r>
        <w:r w:rsidR="00F13D2F">
          <w:rPr>
            <w:noProof/>
            <w:webHidden/>
          </w:rPr>
          <w:fldChar w:fldCharType="end"/>
        </w:r>
      </w:hyperlink>
    </w:p>
    <w:p w14:paraId="586BE28A" w14:textId="5AFBD55D" w:rsidR="00F13D2F" w:rsidRDefault="00E61FA0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61FA0">
        <w:rPr>
          <w:rStyle w:val="ae"/>
          <w:noProof/>
          <w:u w:val="none"/>
        </w:rPr>
        <w:t xml:space="preserve">     </w:t>
      </w:r>
      <w:hyperlink w:anchor="_Toc199177011" w:history="1">
        <w:r w:rsidR="00F13D2F" w:rsidRPr="00150D58">
          <w:rPr>
            <w:rStyle w:val="ae"/>
            <w:noProof/>
          </w:rPr>
          <w:t>3.</w:t>
        </w:r>
        <w:r w:rsidR="00F13D2F" w:rsidRPr="00150D58">
          <w:rPr>
            <w:rStyle w:val="ae"/>
            <w:noProof/>
            <w:lang w:val="en-US"/>
          </w:rPr>
          <w:t>1</w:t>
        </w:r>
        <w:r w:rsidR="00F13D2F" w:rsidRPr="00150D58">
          <w:rPr>
            <w:rStyle w:val="ae"/>
            <w:noProof/>
          </w:rPr>
          <w:t>.6. Вывод</w:t>
        </w:r>
        <w:r w:rsidR="00F13D2F">
          <w:rPr>
            <w:noProof/>
            <w:webHidden/>
          </w:rPr>
          <w:tab/>
        </w:r>
        <w:r w:rsidR="00F13D2F">
          <w:rPr>
            <w:noProof/>
            <w:webHidden/>
          </w:rPr>
          <w:fldChar w:fldCharType="begin"/>
        </w:r>
        <w:r w:rsidR="00F13D2F">
          <w:rPr>
            <w:noProof/>
            <w:webHidden/>
          </w:rPr>
          <w:instrText xml:space="preserve"> PAGEREF _Toc199177011 \h </w:instrText>
        </w:r>
        <w:r w:rsidR="00F13D2F">
          <w:rPr>
            <w:noProof/>
            <w:webHidden/>
          </w:rPr>
        </w:r>
        <w:r w:rsidR="00F13D2F">
          <w:rPr>
            <w:noProof/>
            <w:webHidden/>
          </w:rPr>
          <w:fldChar w:fldCharType="separate"/>
        </w:r>
        <w:r w:rsidR="00F13D2F">
          <w:rPr>
            <w:noProof/>
            <w:webHidden/>
          </w:rPr>
          <w:t>34</w:t>
        </w:r>
        <w:r w:rsidR="00F13D2F">
          <w:rPr>
            <w:noProof/>
            <w:webHidden/>
          </w:rPr>
          <w:fldChar w:fldCharType="end"/>
        </w:r>
      </w:hyperlink>
    </w:p>
    <w:p w14:paraId="3DDEBED2" w14:textId="7E6B0BC1" w:rsidR="00F13D2F" w:rsidRDefault="00F13D2F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12" w:history="1">
        <w:r w:rsidRPr="00150D58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4B4D57" w14:textId="7B6E25F2" w:rsidR="00F13D2F" w:rsidRDefault="00F13D2F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13" w:history="1">
        <w:r w:rsidRPr="00150D58">
          <w:rPr>
            <w:rStyle w:val="ae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4E2CE48" w14:textId="550DD99E" w:rsidR="00F13D2F" w:rsidRDefault="00F13D2F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9177014" w:history="1">
        <w:r w:rsidRPr="00150D58">
          <w:rPr>
            <w:rStyle w:val="ae"/>
            <w:noProof/>
          </w:rPr>
          <w:t>Приложение. Код</w:t>
        </w:r>
        <w:r w:rsidRPr="00150D58">
          <w:rPr>
            <w:rStyle w:val="ae"/>
            <w:noProof/>
            <w:lang w:val="en-US"/>
          </w:rPr>
          <w:t xml:space="preserve"> </w:t>
        </w:r>
        <w:r w:rsidRPr="00150D58">
          <w:rPr>
            <w:rStyle w:val="ae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1F41FE2" w14:textId="77777777" w:rsidR="002E4D1C" w:rsidRDefault="00587588" w:rsidP="00587588">
      <w:pPr>
        <w:pStyle w:val="a6"/>
        <w:ind w:firstLine="0"/>
        <w:jc w:val="center"/>
        <w:rPr>
          <w:sz w:val="36"/>
        </w:rPr>
      </w:pPr>
      <w:r>
        <w:rPr>
          <w:b/>
          <w:bCs/>
          <w:sz w:val="36"/>
          <w:szCs w:val="28"/>
        </w:rPr>
        <w:fldChar w:fldCharType="end"/>
      </w:r>
    </w:p>
    <w:p w14:paraId="0D77C884" w14:textId="6278EE23" w:rsidR="007D34DC" w:rsidRDefault="003A3FD2" w:rsidP="003A3FD2">
      <w:pPr>
        <w:pStyle w:val="11"/>
        <w:ind w:left="360"/>
        <w:jc w:val="left"/>
      </w:pPr>
      <w:r>
        <w:lastRenderedPageBreak/>
        <w:t xml:space="preserve">                                    </w:t>
      </w:r>
      <w:bookmarkStart w:id="1" w:name="_Toc199176990"/>
      <w:r w:rsidR="00F012B2">
        <w:t>В</w:t>
      </w:r>
      <w:r w:rsidR="00D232F1">
        <w:t>ведение</w:t>
      </w:r>
      <w:bookmarkEnd w:id="1"/>
    </w:p>
    <w:p w14:paraId="7EF002F0" w14:textId="77777777" w:rsidR="0048584D" w:rsidRDefault="0048584D" w:rsidP="0048584D">
      <w:pPr>
        <w:pStyle w:val="a6"/>
      </w:pPr>
      <w:r>
        <w:t>Целью данного проекта является разработка программного обеспечения, которое позволит визуализировать физическую симуляцию движения маятника в реалистичном трехмерном пространстве. Проект направлен на создание программы, объединяющей точное математическое моделирование физических процессов с красочным и интуитивным графическим интерфейсом.</w:t>
      </w:r>
    </w:p>
    <w:p w14:paraId="58ADB8CE" w14:textId="77777777" w:rsidR="0048584D" w:rsidRDefault="0048584D" w:rsidP="0048584D">
      <w:pPr>
        <w:pStyle w:val="a6"/>
      </w:pPr>
      <w:r>
        <w:t>Основное внимание в проекте уделяется реализации физической модели, которая максимально точно воспроизводит динамику движения маятника. При этом особое значение придается интеграции этой симуляции с трехмерной графикой, что позволяет создать визуально насыщенную и привлекательную сцену.</w:t>
      </w:r>
    </w:p>
    <w:p w14:paraId="1B97AE59" w14:textId="77777777" w:rsidR="0048584D" w:rsidRDefault="0048584D" w:rsidP="0048584D">
      <w:pPr>
        <w:pStyle w:val="a6"/>
      </w:pPr>
      <w:r>
        <w:t xml:space="preserve">Важным аспектом работы является использование современных технологий трехмерной графики, включая настройку источников света, реалистичный расчет освещения, и точную </w:t>
      </w:r>
      <w:proofErr w:type="spellStart"/>
      <w:r>
        <w:t>отрисовку</w:t>
      </w:r>
      <w:proofErr w:type="spellEnd"/>
      <w:r>
        <w:t xml:space="preserve"> теней, создающих глубину и объемность сцены. Все эти элементы обеспечивают более высокий уровень визуальной достоверности и создают эффект полного погружения.</w:t>
      </w:r>
    </w:p>
    <w:p w14:paraId="25085B4F" w14:textId="77777777" w:rsidR="0048584D" w:rsidRDefault="0048584D" w:rsidP="0048584D">
      <w:pPr>
        <w:pStyle w:val="a6"/>
      </w:pPr>
      <w:r>
        <w:t>Для удобства пользователей в программу планируется добавить интерфейс, позволяющий изменять ключевые параметры сцены и объектов. Такой функционал обеспечит гибкость и наглядность работы, позволяя пользователю, например, регулировать длину маятника, силу гравитации, интенсивность освещения или положение источников света.</w:t>
      </w:r>
    </w:p>
    <w:p w14:paraId="4CA3AA68" w14:textId="77777777" w:rsidR="0048584D" w:rsidRDefault="0048584D" w:rsidP="0048584D">
      <w:pPr>
        <w:pStyle w:val="a6"/>
      </w:pPr>
      <w:r>
        <w:t>Этот проект представляет собой синтез науки и искусства, где точные вычисления и технологии трехмерной графики объединяются для создания не только функционального, но и эстетически впечатляющего продукта.</w:t>
      </w:r>
    </w:p>
    <w:p w14:paraId="52348C55" w14:textId="22A2B14E" w:rsidR="000C2344" w:rsidRDefault="00365972" w:rsidP="00A53543">
      <w:pPr>
        <w:pStyle w:val="11"/>
        <w:ind w:left="360"/>
      </w:pPr>
      <w:fldSimple w:instr=" SEQ chapter ">
        <w:bookmarkStart w:id="2" w:name="_Toc181370007"/>
        <w:bookmarkStart w:id="3" w:name="_Toc199176991"/>
        <w:r w:rsidR="0048584D">
          <w:rPr>
            <w:noProof/>
          </w:rPr>
          <w:t>1</w:t>
        </w:r>
      </w:fldSimple>
      <w:r w:rsidR="00F71872">
        <w:t xml:space="preserve">. </w:t>
      </w:r>
      <w:bookmarkEnd w:id="2"/>
      <w:r w:rsidR="00141201">
        <w:t>Т</w:t>
      </w:r>
      <w:r w:rsidR="001E229C">
        <w:t>еорети</w:t>
      </w:r>
      <w:r w:rsidR="00141201">
        <w:t>ч</w:t>
      </w:r>
      <w:r w:rsidR="001E229C">
        <w:t>е</w:t>
      </w:r>
      <w:r w:rsidR="00141201">
        <w:t>ская</w:t>
      </w:r>
      <w:r w:rsidR="001A480D">
        <w:t xml:space="preserve"> часть</w:t>
      </w:r>
      <w:bookmarkEnd w:id="3"/>
    </w:p>
    <w:p w14:paraId="119FF119" w14:textId="5D174652" w:rsidR="0039167B" w:rsidRDefault="0039167B" w:rsidP="0039167B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39167B">
        <w:rPr>
          <w:rFonts w:ascii="Times New Roman" w:hAnsi="Times New Roman"/>
          <w:color w:val="000000" w:themeColor="text1"/>
          <w:sz w:val="28"/>
        </w:rPr>
        <w:t>Маятник является простейшей механической системой, представляющей собой тело на невесомой нерастяжимой нити, закреплённой на неподвижной точке. Визуализация движения маятника позволяет продемонстрировать базовые законы механики и физики, такие как силы тяжести, момент силы и затухание.</w:t>
      </w:r>
    </w:p>
    <w:p w14:paraId="60F1AB1A" w14:textId="1E5E3000" w:rsidR="00C732FE" w:rsidRPr="008E15C4" w:rsidRDefault="00C732FE" w:rsidP="008E15C4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39167B">
        <w:rPr>
          <w:rFonts w:ascii="Times New Roman" w:hAnsi="Times New Roman"/>
          <w:color w:val="000000" w:themeColor="text1"/>
          <w:sz w:val="28"/>
        </w:rPr>
        <w:t>Визуали</w:t>
      </w:r>
      <w:r>
        <w:rPr>
          <w:rFonts w:ascii="Times New Roman" w:hAnsi="Times New Roman"/>
          <w:color w:val="000000" w:themeColor="text1"/>
          <w:sz w:val="28"/>
        </w:rPr>
        <w:t xml:space="preserve">зация </w:t>
      </w:r>
      <w:r w:rsidR="001E229C">
        <w:rPr>
          <w:rFonts w:ascii="Times New Roman" w:hAnsi="Times New Roman"/>
          <w:color w:val="000000" w:themeColor="text1"/>
          <w:sz w:val="28"/>
        </w:rPr>
        <w:t>движения</w:t>
      </w:r>
      <w:r>
        <w:rPr>
          <w:rFonts w:ascii="Times New Roman" w:hAnsi="Times New Roman"/>
          <w:color w:val="000000" w:themeColor="text1"/>
          <w:sz w:val="28"/>
        </w:rPr>
        <w:t xml:space="preserve"> маятника</w:t>
      </w:r>
      <w:r w:rsidR="001E229C">
        <w:rPr>
          <w:rFonts w:ascii="Times New Roman" w:hAnsi="Times New Roman"/>
          <w:color w:val="000000" w:themeColor="text1"/>
          <w:sz w:val="28"/>
        </w:rPr>
        <w:t xml:space="preserve"> будет выполняться</w:t>
      </w:r>
      <w:r w:rsidR="00C66C27">
        <w:rPr>
          <w:rFonts w:ascii="Times New Roman" w:hAnsi="Times New Roman"/>
          <w:color w:val="000000" w:themeColor="text1"/>
          <w:sz w:val="28"/>
        </w:rPr>
        <w:t xml:space="preserve"> с </w:t>
      </w:r>
      <w:r>
        <w:rPr>
          <w:rFonts w:ascii="Times New Roman" w:hAnsi="Times New Roman"/>
          <w:color w:val="000000" w:themeColor="text1"/>
          <w:sz w:val="28"/>
        </w:rPr>
        <w:t>использованием</w:t>
      </w:r>
      <w:r w:rsidRPr="0039167B">
        <w:rPr>
          <w:rFonts w:ascii="Times New Roman" w:hAnsi="Times New Roman"/>
          <w:color w:val="000000" w:themeColor="text1"/>
          <w:sz w:val="28"/>
        </w:rPr>
        <w:t xml:space="preserve"> библиотеки </w:t>
      </w:r>
      <w:proofErr w:type="spellStart"/>
      <w:r w:rsidRPr="0039167B">
        <w:rPr>
          <w:rFonts w:ascii="Times New Roman" w:hAnsi="Times New Roman"/>
          <w:color w:val="000000" w:themeColor="text1"/>
          <w:sz w:val="28"/>
        </w:rPr>
        <w:t>OpenGL</w:t>
      </w:r>
      <w:proofErr w:type="spellEnd"/>
      <w:r w:rsidRPr="0039167B">
        <w:rPr>
          <w:rFonts w:ascii="Times New Roman" w:hAnsi="Times New Roman"/>
          <w:color w:val="000000" w:themeColor="text1"/>
          <w:sz w:val="28"/>
        </w:rPr>
        <w:t>.</w:t>
      </w:r>
    </w:p>
    <w:p w14:paraId="0B813E44" w14:textId="70727209" w:rsidR="00B81F30" w:rsidRDefault="00EA6B3E" w:rsidP="00B81F30">
      <w:pPr>
        <w:pStyle w:val="21"/>
      </w:pPr>
      <w:bookmarkStart w:id="4" w:name="_Toc199176992"/>
      <w:r>
        <w:t>1.1.</w:t>
      </w:r>
      <w:r w:rsidRPr="00793650">
        <w:rPr>
          <w:lang w:val="en-US"/>
        </w:rPr>
        <w:t xml:space="preserve"> </w:t>
      </w:r>
      <w:r w:rsidR="00793650" w:rsidRPr="00793650">
        <w:rPr>
          <w:lang w:val="en-US"/>
        </w:rPr>
        <w:t>П</w:t>
      </w:r>
      <w:r w:rsidR="001A4468">
        <w:t>оставленные задачи</w:t>
      </w:r>
      <w:bookmarkEnd w:id="4"/>
    </w:p>
    <w:p w14:paraId="783E6BD3" w14:textId="77777777" w:rsidR="00B81F30" w:rsidRDefault="00B81F30" w:rsidP="00B81F30">
      <w:pPr>
        <w:pStyle w:val="a6"/>
      </w:pPr>
      <w:r>
        <w:t>Были поставлены следующие задачи:</w:t>
      </w:r>
    </w:p>
    <w:p w14:paraId="0DBB758A" w14:textId="77777777" w:rsidR="00B81F30" w:rsidRDefault="00B81F30" w:rsidP="00905AB5">
      <w:pPr>
        <w:pStyle w:val="a6"/>
        <w:spacing w:before="120" w:after="120"/>
        <w:ind w:left="567"/>
      </w:pPr>
      <w:r>
        <w:t>•</w:t>
      </w:r>
      <w:r>
        <w:tab/>
        <w:t xml:space="preserve">Реализовать движение маятника с помощью </w:t>
      </w:r>
      <w:proofErr w:type="spellStart"/>
      <w:r>
        <w:t>OpenGL</w:t>
      </w:r>
      <w:proofErr w:type="spellEnd"/>
    </w:p>
    <w:p w14:paraId="6B98FA95" w14:textId="66ED6B71" w:rsidR="00B81F30" w:rsidRPr="00BF4466" w:rsidRDefault="00B81F30" w:rsidP="00905AB5">
      <w:pPr>
        <w:pStyle w:val="a6"/>
        <w:spacing w:before="120" w:after="120"/>
        <w:ind w:left="567"/>
        <w:rPr>
          <w:lang w:val="en-US"/>
        </w:rPr>
      </w:pPr>
      <w:r>
        <w:t>•</w:t>
      </w:r>
      <w:r>
        <w:tab/>
        <w:t>Освещение на маятник падает из одной т</w:t>
      </w:r>
      <w:r w:rsidR="001F7F2D">
        <w:t>очки (при движении ша</w:t>
      </w:r>
      <w:r>
        <w:t>рика, блик на нем меняет местоположение)</w:t>
      </w:r>
    </w:p>
    <w:p w14:paraId="66D222F5" w14:textId="6BFBB75C" w:rsidR="00B81F30" w:rsidRDefault="00B81F30" w:rsidP="00905AB5">
      <w:pPr>
        <w:pStyle w:val="a6"/>
        <w:spacing w:before="120" w:after="120"/>
        <w:ind w:left="567"/>
      </w:pPr>
      <w:r>
        <w:t>•</w:t>
      </w:r>
      <w:r>
        <w:tab/>
        <w:t xml:space="preserve">Наличие </w:t>
      </w:r>
      <w:r w:rsidR="00BF4466">
        <w:t>различных источников света</w:t>
      </w:r>
    </w:p>
    <w:p w14:paraId="26940286" w14:textId="77777777" w:rsidR="00B81F30" w:rsidRDefault="00B81F30" w:rsidP="00905AB5">
      <w:pPr>
        <w:pStyle w:val="a6"/>
        <w:spacing w:before="120" w:after="120"/>
        <w:ind w:left="567"/>
      </w:pPr>
      <w:r>
        <w:t>•</w:t>
      </w:r>
      <w:r>
        <w:tab/>
        <w:t>Динамическая тень, которую отбрасывает шарик маятника</w:t>
      </w:r>
    </w:p>
    <w:p w14:paraId="17318947" w14:textId="4E3D7799" w:rsidR="00B81F30" w:rsidRDefault="00B81F30" w:rsidP="00B81F30">
      <w:pPr>
        <w:pStyle w:val="a6"/>
      </w:pPr>
      <w:r>
        <w:t xml:space="preserve">Маятник моделируется как шарик, подвешенный на стержне или нитке. Его движение можно описать как колебания вокруг точки подвеса. В </w:t>
      </w:r>
      <w:proofErr w:type="spellStart"/>
      <w:r>
        <w:t>OpenGL</w:t>
      </w:r>
      <w:proofErr w:type="spellEnd"/>
      <w:r>
        <w:t xml:space="preserve"> это можно реализовать с помощью изменен</w:t>
      </w:r>
      <w:r w:rsidR="001E6654">
        <w:t>ия угла наклона маятника с тече</w:t>
      </w:r>
      <w:r>
        <w:t>нием времени и применения вращений для позици</w:t>
      </w:r>
      <w:r w:rsidR="001E6654">
        <w:t>онирования элементов сце</w:t>
      </w:r>
      <w:r>
        <w:t>ны.</w:t>
      </w:r>
    </w:p>
    <w:p w14:paraId="626C1DEA" w14:textId="6D63F6E6" w:rsidR="00B81F30" w:rsidRDefault="00B81F30" w:rsidP="00B81F30">
      <w:pPr>
        <w:pStyle w:val="a6"/>
      </w:pPr>
      <w:r>
        <w:t xml:space="preserve">Прожектор можно </w:t>
      </w:r>
      <w:r w:rsidR="001E6654">
        <w:t>представить,</w:t>
      </w:r>
      <w:r>
        <w:t xml:space="preserve"> как источник света, который освещает сцену в определенном направлении, создавая эффект узкого светового луча. Такой прожектор можно разместить в любой части сцены, и его свет будет воздействовать только на объекты, попадающ</w:t>
      </w:r>
      <w:r w:rsidR="00625097">
        <w:t>ие в зону его действия. Этот ис</w:t>
      </w:r>
      <w:r>
        <w:t>точник света также имеет фиксированное направление и угол покрытия.</w:t>
      </w:r>
    </w:p>
    <w:p w14:paraId="50CB280D" w14:textId="3E92A6F5" w:rsidR="001A480D" w:rsidRDefault="00B81F30" w:rsidP="00B81F30">
      <w:pPr>
        <w:pStyle w:val="a6"/>
      </w:pPr>
      <w:r>
        <w:t xml:space="preserve">Тень, которую отбрасывает шарик маятника, меняется в зависимости от его положения и положения источников света. </w:t>
      </w:r>
    </w:p>
    <w:p w14:paraId="31977938" w14:textId="6FD56470" w:rsidR="00C732FE" w:rsidRDefault="00EA6B3E" w:rsidP="00C732FE">
      <w:pPr>
        <w:pStyle w:val="21"/>
      </w:pPr>
      <w:bookmarkStart w:id="5" w:name="_Toc199176993"/>
      <w:r>
        <w:lastRenderedPageBreak/>
        <w:t>1</w:t>
      </w:r>
      <w:r w:rsidR="00C732FE">
        <w:t xml:space="preserve">.2. </w:t>
      </w:r>
      <w:r>
        <w:t xml:space="preserve">Библиотека </w:t>
      </w:r>
      <w:r w:rsidR="00C732FE">
        <w:t>O</w:t>
      </w:r>
      <w:r w:rsidR="00C732FE">
        <w:rPr>
          <w:lang w:val="en-US"/>
        </w:rPr>
        <w:t>pen</w:t>
      </w:r>
      <w:r w:rsidR="00C732FE" w:rsidRPr="00793650">
        <w:t>G</w:t>
      </w:r>
      <w:r w:rsidR="00C732FE">
        <w:rPr>
          <w:lang w:val="en-US"/>
        </w:rPr>
        <w:t>L</w:t>
      </w:r>
      <w:bookmarkEnd w:id="5"/>
    </w:p>
    <w:p w14:paraId="1B122AF1" w14:textId="77777777" w:rsidR="00C732FE" w:rsidRDefault="00C732FE" w:rsidP="00C732FE">
      <w:pPr>
        <w:pStyle w:val="a6"/>
      </w:pPr>
      <w:proofErr w:type="spellStart"/>
      <w:r>
        <w:t>OpenGL</w:t>
      </w:r>
      <w:proofErr w:type="spellEnd"/>
      <w:r>
        <w:t xml:space="preserve"> (</w:t>
      </w:r>
      <w:r w:rsidRPr="00B878D7">
        <w:rPr>
          <w:lang w:val="en-US"/>
        </w:rPr>
        <w:t>Open Graphics Library</w:t>
      </w:r>
      <w:r>
        <w:t>) – это открытая графическая библиотека для работы с двумерной и трехмерной графикой.</w:t>
      </w:r>
    </w:p>
    <w:p w14:paraId="230631F9" w14:textId="77777777" w:rsidR="00C732FE" w:rsidRDefault="00C732FE" w:rsidP="00C732FE">
      <w:pPr>
        <w:pStyle w:val="a6"/>
      </w:pPr>
      <w:r>
        <w:t xml:space="preserve">Основным принципом работы </w:t>
      </w:r>
      <w:proofErr w:type="spellStart"/>
      <w:r>
        <w:t>OpenGL</w:t>
      </w:r>
      <w:proofErr w:type="spellEnd"/>
      <w:r>
        <w:t xml:space="preserve"> является получение наборов векторных графических примитивов в виде точек, линий и треугольников с последующей математической обработкой полученных данных и построением растровой картинки на экране. Абсолютное большинство команд </w:t>
      </w:r>
      <w:proofErr w:type="spellStart"/>
      <w:r>
        <w:t>OpenGL</w:t>
      </w:r>
      <w:proofErr w:type="spellEnd"/>
      <w:r>
        <w:t xml:space="preserve"> попадает в одну из двух групп: либо они добавляют графические примитивы на вход в конвейер, либо конфигурируют конвейер на различное исполнение трансформаций.</w:t>
      </w:r>
    </w:p>
    <w:p w14:paraId="3FB7EFCE" w14:textId="13CEE90C" w:rsidR="00C732FE" w:rsidRDefault="00C732FE" w:rsidP="00C66C27">
      <w:pPr>
        <w:pStyle w:val="a6"/>
      </w:pPr>
      <w:proofErr w:type="spellStart"/>
      <w:r>
        <w:t>OpenGL</w:t>
      </w:r>
      <w:proofErr w:type="spellEnd"/>
      <w:r>
        <w:t xml:space="preserve"> является низкоуровневым процедурным API, что вынуждает программиста диктовать точную последовательность шагов, чтобы построить результирующую растровую графику. С одной стороны, императивный подход требует от программиста глубокого знания законов трёхмерной графики и математичес</w:t>
      </w:r>
      <w:r w:rsidR="00C66C27">
        <w:t xml:space="preserve">ких моделей, с другой стороны – </w:t>
      </w:r>
      <w:r>
        <w:t>даёт свободу внедрения различных инноваций.</w:t>
      </w:r>
    </w:p>
    <w:p w14:paraId="7EA2506A" w14:textId="31BB1360" w:rsidR="00EA6B3E" w:rsidRDefault="00EA6B3E" w:rsidP="00EA6B3E">
      <w:pPr>
        <w:pStyle w:val="21"/>
        <w:rPr>
          <w:sz w:val="28"/>
        </w:rPr>
      </w:pPr>
      <w:bookmarkStart w:id="6" w:name="_Toc181370015"/>
      <w:bookmarkStart w:id="7" w:name="_Toc199176994"/>
      <w:r w:rsidRPr="00EA6B3E">
        <w:rPr>
          <w:sz w:val="28"/>
        </w:rPr>
        <w:t xml:space="preserve">1.2.1. </w:t>
      </w:r>
      <w:bookmarkEnd w:id="6"/>
      <w:r w:rsidRPr="00EA6B3E">
        <w:rPr>
          <w:sz w:val="28"/>
        </w:rPr>
        <w:t>Матрицы преобразований</w:t>
      </w:r>
      <w:bookmarkEnd w:id="7"/>
    </w:p>
    <w:p w14:paraId="70E3206A" w14:textId="6C0BD561" w:rsidR="00B63E74" w:rsidRDefault="00B63E74" w:rsidP="00B63E74">
      <w:pPr>
        <w:pStyle w:val="a6"/>
      </w:pPr>
      <w:r>
        <w:t xml:space="preserve">Существуют </w:t>
      </w:r>
      <w:r w:rsidR="003E02DF">
        <w:t>следующие</w:t>
      </w:r>
      <w:r w:rsidR="003E74D2">
        <w:t xml:space="preserve"> </w:t>
      </w:r>
      <w:r w:rsidR="00A46566">
        <w:t>трехмерные</w:t>
      </w:r>
      <w:r w:rsidR="005B7322">
        <w:t xml:space="preserve"> </w:t>
      </w:r>
      <w:r w:rsidR="003E74D2">
        <w:t>аф</w:t>
      </w:r>
      <w:r w:rsidR="00A46566">
        <w:t>финные преобразования</w:t>
      </w:r>
      <w:r>
        <w:t>:</w:t>
      </w:r>
    </w:p>
    <w:p w14:paraId="767901C6" w14:textId="08BC26A0" w:rsidR="00B63E74" w:rsidRPr="0036646A" w:rsidRDefault="00B63E74" w:rsidP="008E15C4">
      <w:pPr>
        <w:pStyle w:val="a6"/>
        <w:ind w:left="567"/>
      </w:pPr>
      <w:r>
        <w:t>1.</w:t>
      </w:r>
      <w:r w:rsidR="008E15C4">
        <w:t xml:space="preserve"> </w:t>
      </w:r>
      <w:r w:rsidR="003E74D2">
        <w:t>Масштабирование</w:t>
      </w:r>
      <w:r w:rsidR="0036646A">
        <w:t>.</w:t>
      </w:r>
    </w:p>
    <w:p w14:paraId="52C07F36" w14:textId="2D13627A" w:rsidR="008E15C4" w:rsidRDefault="003E74D2" w:rsidP="008E15C4">
      <w:pPr>
        <w:pStyle w:val="a6"/>
        <w:ind w:left="567"/>
      </w:pPr>
      <w:r>
        <w:t>2. Поворот</w:t>
      </w:r>
      <w:r w:rsidR="0036646A">
        <w:t>.</w:t>
      </w:r>
    </w:p>
    <w:p w14:paraId="110E297C" w14:textId="22AA9FFB" w:rsidR="00B63E74" w:rsidRDefault="008E15C4" w:rsidP="008E15C4">
      <w:pPr>
        <w:pStyle w:val="a6"/>
        <w:ind w:left="567"/>
      </w:pPr>
      <w:r>
        <w:t xml:space="preserve">3. </w:t>
      </w:r>
      <w:r w:rsidR="003E74D2">
        <w:t>Перенос</w:t>
      </w:r>
      <w:r w:rsidR="0036646A">
        <w:t>.</w:t>
      </w:r>
    </w:p>
    <w:p w14:paraId="3ADBD229" w14:textId="0C1A12CA" w:rsidR="003E74D2" w:rsidRDefault="006674F7" w:rsidP="003E74D2">
      <w:pPr>
        <w:pStyle w:val="a6"/>
      </w:pPr>
      <w:r>
        <w:t>Для получения матриц этих преобразований перейдем в однородную систему</w:t>
      </w:r>
      <w:r w:rsidR="001C57E1">
        <w:t xml:space="preserve"> координат</w:t>
      </w:r>
      <w:r w:rsidR="00B878D7">
        <w:rPr>
          <w:lang w:val="en-US"/>
        </w:rPr>
        <w:t xml:space="preserve"> </w:t>
      </w:r>
      <w:r w:rsidR="00B878D7">
        <w:t>размерности 4</w:t>
      </w:r>
      <w:r w:rsidR="001C57E1">
        <w:t>:</w:t>
      </w:r>
    </w:p>
    <w:p w14:paraId="19451A2B" w14:textId="2F7BF0DF" w:rsidR="001C57E1" w:rsidRDefault="001C57E1" w:rsidP="009A388E">
      <w:pPr>
        <w:pStyle w:val="a6"/>
        <w:spacing w:before="480" w:after="480"/>
        <w:rPr>
          <w:rFonts w:eastAsiaTheme="minorEastAsia"/>
        </w:rPr>
      </w:pPr>
      <w:r>
        <w:rPr>
          <w:rFonts w:eastAsiaTheme="minorEastAsia"/>
        </w:rPr>
        <w:t xml:space="preserve">                          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x,y,z</m:t>
            </m:r>
          </m:e>
        </m:d>
        <m:r>
          <w:rPr>
            <w:rFonts w:ascii="Cambria Math" w:hAnsi="Cambria Math"/>
          </w:rPr>
          <m:t>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x,y,z,w</m:t>
            </m:r>
          </m:e>
        </m:d>
      </m:oMath>
      <w:r w:rsidR="005B7322">
        <w:rPr>
          <w:rFonts w:eastAsiaTheme="minorEastAsia"/>
          <w:lang w:val="en-US"/>
        </w:rPr>
        <w:t>.</w:t>
      </w:r>
      <w:r>
        <w:rPr>
          <w:rFonts w:eastAsiaTheme="minorEastAsia"/>
        </w:rPr>
        <w:t xml:space="preserve">                                      </w:t>
      </w:r>
      <w:r w:rsidR="00826F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 </w:t>
      </w:r>
      <w:r w:rsidR="005B7322">
        <w:rPr>
          <w:rFonts w:eastAsiaTheme="minorEastAsia"/>
        </w:rPr>
        <w:tab/>
      </w:r>
      <w:r>
        <w:rPr>
          <w:rFonts w:eastAsiaTheme="minorEastAsia"/>
        </w:rPr>
        <w:t xml:space="preserve"> </w:t>
      </w:r>
      <w:r w:rsidR="00ED2411">
        <w:rPr>
          <w:rFonts w:eastAsiaTheme="minorEastAsia"/>
        </w:rPr>
        <w:t>(1</w:t>
      </w:r>
      <w:r w:rsidRPr="00CE04C3">
        <w:rPr>
          <w:rFonts w:eastAsiaTheme="minorEastAsia"/>
        </w:rPr>
        <w:t>)</w:t>
      </w:r>
    </w:p>
    <w:p w14:paraId="11771AB9" w14:textId="2AA3BC5F" w:rsidR="005B7322" w:rsidRDefault="00A46566" w:rsidP="005B7322">
      <w:pPr>
        <w:pStyle w:val="a6"/>
      </w:pPr>
      <w:r>
        <w:t>В матричном виде преобразование любой точки, являющейся вектором, рассчитывается через произведение таких матриц</w:t>
      </w:r>
      <w:r w:rsidR="005B7322">
        <w:t>:</w:t>
      </w:r>
    </w:p>
    <w:p w14:paraId="2E9EBB01" w14:textId="7383D360" w:rsidR="00A46566" w:rsidRPr="009A388E" w:rsidRDefault="00A46566" w:rsidP="009A388E">
      <w:pPr>
        <w:pStyle w:val="a6"/>
        <w:rPr>
          <w:rFonts w:eastAsiaTheme="minorEastAsia"/>
        </w:rPr>
      </w:pPr>
      <w:r>
        <w:rPr>
          <w:rFonts w:eastAsiaTheme="minorEastAsia"/>
        </w:rPr>
        <w:lastRenderedPageBreak/>
        <w:t xml:space="preserve">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w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W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. </m:t>
        </m:r>
      </m:oMath>
      <w:r>
        <w:rPr>
          <w:rFonts w:eastAsiaTheme="minorEastAsia"/>
        </w:rPr>
        <w:t xml:space="preserve">                                              </w:t>
      </w:r>
      <w:r w:rsidRPr="00CE04C3">
        <w:rPr>
          <w:rFonts w:eastAsiaTheme="minorEastAsia"/>
        </w:rPr>
        <w:t>(2)</w:t>
      </w:r>
    </w:p>
    <w:p w14:paraId="52D33622" w14:textId="77777777" w:rsidR="009A388E" w:rsidRDefault="009A388E" w:rsidP="00EA6B3E">
      <w:pPr>
        <w:pStyle w:val="a6"/>
      </w:pPr>
    </w:p>
    <w:p w14:paraId="304CF66B" w14:textId="25050CF8" w:rsidR="00EA6B3E" w:rsidRDefault="00E036D6" w:rsidP="00EA6B3E">
      <w:pPr>
        <w:pStyle w:val="a6"/>
      </w:pPr>
      <w:r>
        <w:t>М</w:t>
      </w:r>
      <w:r w:rsidR="00EA6B3E" w:rsidRPr="007A0E9B">
        <w:t>асштабирова</w:t>
      </w:r>
      <w:r w:rsidR="00EA6B3E">
        <w:t>ние</w:t>
      </w:r>
      <w:r w:rsidR="009B037B">
        <w:t>, вызываемое функцией</w:t>
      </w:r>
      <w:r w:rsidR="00EA6B3E" w:rsidRPr="007A0E9B">
        <w:t xml:space="preserve"> </w:t>
      </w:r>
      <w:proofErr w:type="spellStart"/>
      <w:proofErr w:type="gramStart"/>
      <w:r w:rsidR="00EA6B3E" w:rsidRPr="007A0E9B">
        <w:rPr>
          <w:i/>
        </w:rPr>
        <w:t>glm</w:t>
      </w:r>
      <w:proofErr w:type="spellEnd"/>
      <w:r w:rsidR="00EA6B3E" w:rsidRPr="007A0E9B">
        <w:rPr>
          <w:i/>
        </w:rPr>
        <w:t>::</w:t>
      </w:r>
      <w:proofErr w:type="spellStart"/>
      <w:proofErr w:type="gramEnd"/>
      <w:r w:rsidR="00EA6B3E" w:rsidRPr="007A0E9B">
        <w:rPr>
          <w:i/>
        </w:rPr>
        <w:t>Scale</w:t>
      </w:r>
      <w:proofErr w:type="spellEnd"/>
      <w:r w:rsidR="00EA6B3E" w:rsidRPr="007A0E9B">
        <w:rPr>
          <w:i/>
        </w:rPr>
        <w:t>(</w:t>
      </w:r>
      <w:proofErr w:type="spellStart"/>
      <w:r w:rsidR="00245E4D">
        <w:rPr>
          <w:i/>
        </w:rPr>
        <w:t>x,</w:t>
      </w:r>
      <w:r w:rsidR="00245E4D" w:rsidRPr="007A0E9B">
        <w:rPr>
          <w:i/>
        </w:rPr>
        <w:t>y</w:t>
      </w:r>
      <w:r w:rsidR="00EA6B3E" w:rsidRPr="007A0E9B">
        <w:rPr>
          <w:i/>
        </w:rPr>
        <w:t>,z</w:t>
      </w:r>
      <w:proofErr w:type="spellEnd"/>
      <w:r w:rsidR="00EA6B3E" w:rsidRPr="007A0E9B">
        <w:rPr>
          <w:i/>
        </w:rPr>
        <w:t>)</w:t>
      </w:r>
      <w:r w:rsidR="009B037B" w:rsidRPr="009B037B">
        <w:t xml:space="preserve">, </w:t>
      </w:r>
      <w:r w:rsidR="00962915">
        <w:t>описывается следующей матрицей</w:t>
      </w:r>
      <w:r w:rsidR="00EA6B3E" w:rsidRPr="007A0E9B">
        <w:t>:</w:t>
      </w:r>
    </w:p>
    <w:p w14:paraId="44C091A3" w14:textId="77777777" w:rsidR="009A388E" w:rsidRDefault="009A388E" w:rsidP="00EA6B3E">
      <w:pPr>
        <w:pStyle w:val="a6"/>
      </w:pPr>
    </w:p>
    <w:p w14:paraId="5DBDFE83" w14:textId="20C834FC" w:rsidR="009A388E" w:rsidRDefault="00EA6B3E" w:rsidP="009A388E">
      <w:pPr>
        <w:pStyle w:val="a6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  0      0      0    1  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                                                             </w:t>
      </w:r>
      <w:r w:rsidR="00ED2411">
        <w:rPr>
          <w:rFonts w:eastAsiaTheme="minorEastAsia"/>
        </w:rPr>
        <w:t>(3</w:t>
      </w:r>
      <w:r w:rsidRPr="00CD0C64">
        <w:rPr>
          <w:rFonts w:eastAsiaTheme="minorEastAsia"/>
        </w:rPr>
        <w:t>)</w:t>
      </w:r>
      <w:r>
        <w:rPr>
          <w:rFonts w:eastAsiaTheme="minorEastAsia"/>
        </w:rPr>
        <w:t xml:space="preserve">  </w:t>
      </w:r>
      <w:r w:rsidR="00C66C27">
        <w:rPr>
          <w:rFonts w:eastAsiaTheme="minorEastAsia"/>
        </w:rPr>
        <w:t xml:space="preserve"> </w:t>
      </w:r>
    </w:p>
    <w:p w14:paraId="059F3EE8" w14:textId="7F899FA2" w:rsidR="00EA6B3E" w:rsidRDefault="00C66C27" w:rsidP="009A388E">
      <w:pPr>
        <w:pStyle w:val="a6"/>
        <w:rPr>
          <w:rFonts w:eastAsiaTheme="minorEastAsia"/>
        </w:rPr>
      </w:pPr>
      <w:r>
        <w:rPr>
          <w:rFonts w:eastAsiaTheme="minorEastAsia"/>
        </w:rPr>
        <w:t xml:space="preserve">          </w:t>
      </w:r>
    </w:p>
    <w:p w14:paraId="4D0AC46F" w14:textId="136DA779" w:rsidR="00B33E6C" w:rsidRDefault="00B33E6C" w:rsidP="00B33E6C">
      <w:pPr>
        <w:pStyle w:val="a6"/>
      </w:pPr>
      <w:r>
        <w:t xml:space="preserve">Поворот на угол </w:t>
      </w:r>
      <w:r w:rsidRPr="00941EBC">
        <w:rPr>
          <w:i/>
        </w:rPr>
        <w:t>a</w:t>
      </w:r>
      <w:r>
        <w:t>, вызываемый функцией</w:t>
      </w:r>
      <w:r w:rsidRPr="007A0E9B">
        <w:t xml:space="preserve"> </w:t>
      </w:r>
      <w:proofErr w:type="spellStart"/>
      <w:proofErr w:type="gramStart"/>
      <w:r w:rsidRPr="007A0E9B">
        <w:rPr>
          <w:i/>
        </w:rPr>
        <w:t>glm</w:t>
      </w:r>
      <w:proofErr w:type="spellEnd"/>
      <w:r w:rsidRPr="007A0E9B">
        <w:rPr>
          <w:i/>
        </w:rPr>
        <w:t>::</w:t>
      </w:r>
      <w:proofErr w:type="gramEnd"/>
      <w:r w:rsidRPr="00B33E6C">
        <w:rPr>
          <w:i/>
        </w:rPr>
        <w:t xml:space="preserve"> </w:t>
      </w:r>
      <w:proofErr w:type="spellStart"/>
      <w:r w:rsidRPr="00941EBC">
        <w:rPr>
          <w:i/>
        </w:rPr>
        <w:t>Rotate</w:t>
      </w:r>
      <w:proofErr w:type="spellEnd"/>
      <w:r w:rsidRPr="00941EBC">
        <w:rPr>
          <w:i/>
        </w:rPr>
        <w:t>(</w:t>
      </w:r>
      <w:proofErr w:type="spellStart"/>
      <w:r w:rsidRPr="00941EBC">
        <w:rPr>
          <w:i/>
        </w:rPr>
        <w:t>a,x,y,z</w:t>
      </w:r>
      <w:proofErr w:type="spellEnd"/>
      <w:r w:rsidRPr="00941EBC">
        <w:rPr>
          <w:i/>
        </w:rPr>
        <w:t>)</w:t>
      </w:r>
      <w:r w:rsidRPr="009B037B">
        <w:t xml:space="preserve">, </w:t>
      </w:r>
      <w:r>
        <w:t xml:space="preserve">матрицей, имеющей сложную структуру, поэтому </w:t>
      </w:r>
      <w:r w:rsidR="00D97F6D">
        <w:t>поворот обычно рассматривается через элементарные повороты:</w:t>
      </w:r>
    </w:p>
    <w:p w14:paraId="7AB725A4" w14:textId="2259BA3E" w:rsidR="00EA6B3E" w:rsidRDefault="00D97F6D" w:rsidP="00AE4245">
      <w:pPr>
        <w:pStyle w:val="a6"/>
        <w:ind w:left="567"/>
      </w:pPr>
      <w:r>
        <w:t xml:space="preserve">1. </w:t>
      </w:r>
      <w:r w:rsidR="00EA6B3E" w:rsidRPr="00941EBC">
        <w:t xml:space="preserve">Поворот относительно </w:t>
      </w:r>
      <w:proofErr w:type="spellStart"/>
      <w:r w:rsidR="00EA6B3E" w:rsidRPr="00384CAB">
        <w:rPr>
          <w:i/>
        </w:rPr>
        <w:t>Ox</w:t>
      </w:r>
      <w:proofErr w:type="spellEnd"/>
      <w:r w:rsidR="00DF4160" w:rsidRPr="00DF4160">
        <w:t xml:space="preserve"> (</w:t>
      </w:r>
      <w:r w:rsidR="00CA0069">
        <w:t xml:space="preserve">команда </w:t>
      </w:r>
      <w:proofErr w:type="spellStart"/>
      <w:proofErr w:type="gramStart"/>
      <w:r w:rsidR="00DF4160" w:rsidRPr="00384CAB">
        <w:rPr>
          <w:i/>
        </w:rPr>
        <w:t>glm</w:t>
      </w:r>
      <w:proofErr w:type="spellEnd"/>
      <w:r w:rsidR="00DF4160" w:rsidRPr="00384CAB">
        <w:rPr>
          <w:i/>
        </w:rPr>
        <w:t>::</w:t>
      </w:r>
      <w:proofErr w:type="spellStart"/>
      <w:proofErr w:type="gramEnd"/>
      <w:r w:rsidR="00DF4160" w:rsidRPr="00384CAB">
        <w:rPr>
          <w:i/>
        </w:rPr>
        <w:t>Rotate</w:t>
      </w:r>
      <w:proofErr w:type="spellEnd"/>
      <w:r w:rsidR="00DF4160" w:rsidRPr="00384CAB">
        <w:rPr>
          <w:i/>
        </w:rPr>
        <w:t>(a,1,0,0)</w:t>
      </w:r>
      <w:r w:rsidR="00DF4160" w:rsidRPr="00DF4160">
        <w:t>)</w:t>
      </w:r>
      <w:r w:rsidR="00EA6B3E" w:rsidRPr="00941EBC">
        <w:t>:</w:t>
      </w:r>
    </w:p>
    <w:p w14:paraId="6E11E509" w14:textId="77777777" w:rsidR="00661E37" w:rsidRDefault="00661E37" w:rsidP="00661E37">
      <w:pPr>
        <w:pStyle w:val="a6"/>
        <w:ind w:firstLine="0"/>
      </w:pPr>
    </w:p>
    <w:p w14:paraId="5F2BF186" w14:textId="6D385F6D" w:rsidR="00EA6B3E" w:rsidRDefault="00661E37" w:rsidP="00661E37">
      <w:pPr>
        <w:pStyle w:val="a6"/>
        <w:ind w:left="142" w:firstLine="0"/>
        <w:rPr>
          <w:rFonts w:eastAsiaTheme="minorEastAsia"/>
        </w:rPr>
      </w:pPr>
      <w:r>
        <w:t xml:space="preserve">                                     </w:t>
      </w:r>
      <w:r w:rsidR="00B645A1">
        <w:t xml:space="preserve">   </w:t>
      </w:r>
      <w:r>
        <w:t xml:space="preserve">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0         0                 0         1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 w:rsidR="00EA6B3E">
        <w:rPr>
          <w:rFonts w:eastAsiaTheme="minorEastAsia"/>
        </w:rPr>
        <w:t xml:space="preserve"> </w:t>
      </w:r>
      <w:r w:rsidR="00ED310F">
        <w:rPr>
          <w:rFonts w:eastAsiaTheme="minorEastAsia"/>
          <w:lang w:val="en-US"/>
        </w:rPr>
        <w:t xml:space="preserve"> </w:t>
      </w:r>
      <w:r w:rsidR="00EA6B3E">
        <w:rPr>
          <w:rFonts w:eastAsiaTheme="minorEastAsia"/>
        </w:rPr>
        <w:t xml:space="preserve">          </w:t>
      </w:r>
      <w:r w:rsidR="00ED310F">
        <w:rPr>
          <w:rFonts w:eastAsiaTheme="minorEastAsia"/>
        </w:rPr>
        <w:t xml:space="preserve">            </w:t>
      </w:r>
      <w:r w:rsidR="00ED310F">
        <w:rPr>
          <w:rFonts w:eastAsiaTheme="minorEastAsia"/>
          <w:lang w:val="en-US"/>
        </w:rPr>
        <w:t xml:space="preserve">        </w:t>
      </w:r>
      <w:r w:rsidR="00EA6B3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                </w:t>
      </w:r>
      <w:r w:rsidR="00ED2411">
        <w:rPr>
          <w:rFonts w:eastAsiaTheme="minorEastAsia"/>
        </w:rPr>
        <w:t>(4</w:t>
      </w:r>
      <w:r w:rsidRPr="00384CAB">
        <w:rPr>
          <w:rFonts w:eastAsiaTheme="minorEastAsia"/>
        </w:rPr>
        <w:t>)</w:t>
      </w:r>
      <w:r w:rsidR="00ED310F">
        <w:rPr>
          <w:rFonts w:eastAsiaTheme="minorEastAsia"/>
          <w:lang w:val="en-US"/>
        </w:rPr>
        <w:t xml:space="preserve">                      </w:t>
      </w:r>
    </w:p>
    <w:p w14:paraId="54A5A25D" w14:textId="77777777" w:rsidR="00245E4D" w:rsidRDefault="00245E4D" w:rsidP="00DF4160">
      <w:pPr>
        <w:pStyle w:val="a6"/>
        <w:ind w:left="2127" w:firstLine="709"/>
        <w:rPr>
          <w:rFonts w:eastAsiaTheme="minorEastAsia"/>
        </w:rPr>
      </w:pPr>
    </w:p>
    <w:p w14:paraId="33DD7FB7" w14:textId="41809959" w:rsidR="00EA6B3E" w:rsidRDefault="00644CF6" w:rsidP="00AE4245">
      <w:pPr>
        <w:pStyle w:val="a6"/>
        <w:ind w:left="567" w:firstLine="0"/>
      </w:pPr>
      <w:r>
        <w:t xml:space="preserve">       2. </w:t>
      </w:r>
      <w:r w:rsidR="00EA6B3E" w:rsidRPr="00941EBC">
        <w:t xml:space="preserve">Поворот относительно </w:t>
      </w:r>
      <w:r w:rsidR="00EA6B3E">
        <w:rPr>
          <w:i/>
        </w:rPr>
        <w:t>O</w:t>
      </w:r>
      <w:r w:rsidR="00EA6B3E">
        <w:rPr>
          <w:i/>
          <w:lang w:val="en-US"/>
        </w:rPr>
        <w:t>y</w:t>
      </w:r>
      <w:r w:rsidR="00ED310F">
        <w:rPr>
          <w:i/>
          <w:lang w:val="en-US"/>
        </w:rPr>
        <w:t xml:space="preserve"> </w:t>
      </w:r>
      <w:r w:rsidR="00245E4D">
        <w:rPr>
          <w:i/>
          <w:lang w:val="en-US"/>
        </w:rPr>
        <w:t>(</w:t>
      </w:r>
      <w:r w:rsidR="00CA0069">
        <w:t xml:space="preserve">команда </w:t>
      </w:r>
      <w:proofErr w:type="spellStart"/>
      <w:proofErr w:type="gramStart"/>
      <w:r w:rsidR="00245E4D" w:rsidRPr="00384CAB">
        <w:rPr>
          <w:i/>
        </w:rPr>
        <w:t>glm</w:t>
      </w:r>
      <w:proofErr w:type="spellEnd"/>
      <w:r w:rsidR="00245E4D" w:rsidRPr="00384CAB">
        <w:rPr>
          <w:i/>
        </w:rPr>
        <w:t>::</w:t>
      </w:r>
      <w:proofErr w:type="spellStart"/>
      <w:proofErr w:type="gramEnd"/>
      <w:r w:rsidR="00245E4D" w:rsidRPr="00384CAB">
        <w:rPr>
          <w:i/>
        </w:rPr>
        <w:t>Rotate</w:t>
      </w:r>
      <w:proofErr w:type="spellEnd"/>
      <w:r w:rsidR="00245E4D" w:rsidRPr="00384CAB">
        <w:rPr>
          <w:i/>
        </w:rPr>
        <w:t>(a,0,1,0)</w:t>
      </w:r>
      <w:r w:rsidR="00245E4D">
        <w:rPr>
          <w:i/>
          <w:lang w:val="en-US"/>
        </w:rPr>
        <w:t>)</w:t>
      </w:r>
      <w:r w:rsidR="00EA6B3E" w:rsidRPr="00941EBC">
        <w:t>:</w:t>
      </w:r>
    </w:p>
    <w:p w14:paraId="00DD6C2A" w14:textId="77777777" w:rsidR="00ED310F" w:rsidRDefault="00ED310F" w:rsidP="00EA6B3E">
      <w:pPr>
        <w:pStyle w:val="a6"/>
      </w:pPr>
    </w:p>
    <w:p w14:paraId="537967BF" w14:textId="63914FA5" w:rsidR="00EA6B3E" w:rsidRDefault="00ED310F" w:rsidP="00661E37">
      <w:pPr>
        <w:pStyle w:val="a6"/>
        <w:ind w:left="426" w:firstLine="0"/>
        <w:rPr>
          <w:rFonts w:eastAsiaTheme="minorEastAsia"/>
        </w:rPr>
      </w:pPr>
      <w:r>
        <w:rPr>
          <w:i/>
          <w:lang w:val="en-US"/>
        </w:rPr>
        <w:t xml:space="preserve">                              </w:t>
      </w:r>
      <w:r w:rsidR="00B645A1">
        <w:rPr>
          <w:i/>
        </w:rPr>
        <w:t xml:space="preserve">   </w:t>
      </w:r>
      <w:r>
        <w:rPr>
          <w:i/>
          <w:lang w:val="en-US"/>
        </w:rPr>
        <w:t xml:space="preserve">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      0           0          0       1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 </w:t>
      </w:r>
      <w:r w:rsidR="00EA6B3E">
        <w:rPr>
          <w:rFonts w:eastAsiaTheme="minorEastAsia"/>
        </w:rPr>
        <w:t xml:space="preserve">                            </w:t>
      </w:r>
      <w:r>
        <w:rPr>
          <w:rFonts w:eastAsiaTheme="minorEastAsia"/>
          <w:lang w:val="en-US"/>
        </w:rPr>
        <w:t xml:space="preserve"> </w:t>
      </w:r>
      <w:r w:rsidR="00EA6B3E">
        <w:rPr>
          <w:rFonts w:eastAsiaTheme="minorEastAsia"/>
        </w:rPr>
        <w:t xml:space="preserve">            </w:t>
      </w:r>
      <w:r w:rsidR="00661E37"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t xml:space="preserve"> </w:t>
      </w:r>
      <w:r w:rsidR="00EA6B3E">
        <w:rPr>
          <w:rFonts w:eastAsiaTheme="minorEastAsia"/>
        </w:rPr>
        <w:t xml:space="preserve"> (</w:t>
      </w:r>
      <w:r w:rsidR="00ED2411">
        <w:rPr>
          <w:rFonts w:eastAsiaTheme="minorEastAsia"/>
          <w:lang w:val="en-US"/>
        </w:rPr>
        <w:t>5</w:t>
      </w:r>
      <w:r w:rsidR="00EA6B3E" w:rsidRPr="00384CAB">
        <w:rPr>
          <w:rFonts w:eastAsiaTheme="minorEastAsia"/>
        </w:rPr>
        <w:t>)</w:t>
      </w:r>
    </w:p>
    <w:p w14:paraId="214727FE" w14:textId="77777777" w:rsidR="00ED310F" w:rsidRDefault="00ED310F" w:rsidP="00EA6B3E">
      <w:pPr>
        <w:pStyle w:val="a6"/>
        <w:rPr>
          <w:rFonts w:eastAsiaTheme="minorEastAsia"/>
        </w:rPr>
      </w:pPr>
    </w:p>
    <w:p w14:paraId="738DE32D" w14:textId="68B458F8" w:rsidR="00EA6B3E" w:rsidRDefault="00644CF6" w:rsidP="00AE4245">
      <w:pPr>
        <w:pStyle w:val="a6"/>
        <w:ind w:left="567" w:firstLine="0"/>
      </w:pPr>
      <w:r>
        <w:t xml:space="preserve">      3. </w:t>
      </w:r>
      <w:r w:rsidR="00EA6B3E" w:rsidRPr="00941EBC">
        <w:t xml:space="preserve">Поворот относительно </w:t>
      </w:r>
      <w:r w:rsidR="00CA0069">
        <w:rPr>
          <w:i/>
        </w:rPr>
        <w:t>O</w:t>
      </w:r>
      <w:r w:rsidR="00CA0069">
        <w:rPr>
          <w:i/>
          <w:lang w:val="en-US"/>
        </w:rPr>
        <w:t>z (</w:t>
      </w:r>
      <w:r w:rsidR="00CA0069">
        <w:t xml:space="preserve">команда </w:t>
      </w:r>
      <w:proofErr w:type="spellStart"/>
      <w:proofErr w:type="gramStart"/>
      <w:r w:rsidR="00ED310F" w:rsidRPr="00384CAB">
        <w:rPr>
          <w:i/>
        </w:rPr>
        <w:t>glm</w:t>
      </w:r>
      <w:proofErr w:type="spellEnd"/>
      <w:r w:rsidR="00ED310F" w:rsidRPr="00384CAB">
        <w:rPr>
          <w:i/>
        </w:rPr>
        <w:t>::</w:t>
      </w:r>
      <w:proofErr w:type="spellStart"/>
      <w:proofErr w:type="gramEnd"/>
      <w:r w:rsidR="00ED310F" w:rsidRPr="00384CAB">
        <w:rPr>
          <w:i/>
        </w:rPr>
        <w:t>Rotate</w:t>
      </w:r>
      <w:proofErr w:type="spellEnd"/>
      <w:r w:rsidR="00ED310F" w:rsidRPr="00384CAB">
        <w:rPr>
          <w:i/>
        </w:rPr>
        <w:t>(a,0,0,1)</w:t>
      </w:r>
      <w:r w:rsidR="00ED310F">
        <w:rPr>
          <w:i/>
          <w:lang w:val="en-US"/>
        </w:rPr>
        <w:t>)</w:t>
      </w:r>
      <w:r w:rsidR="00EA6B3E" w:rsidRPr="00941EBC">
        <w:t>:</w:t>
      </w:r>
    </w:p>
    <w:p w14:paraId="152ACF45" w14:textId="77777777" w:rsidR="00661E37" w:rsidRDefault="00661E37" w:rsidP="00EA6B3E">
      <w:pPr>
        <w:pStyle w:val="a6"/>
      </w:pPr>
    </w:p>
    <w:p w14:paraId="3327C5F2" w14:textId="2FB5385E" w:rsidR="00EA6B3E" w:rsidRDefault="00ED310F" w:rsidP="00661E37">
      <w:pPr>
        <w:pStyle w:val="a6"/>
        <w:ind w:left="426" w:firstLine="0"/>
        <w:rPr>
          <w:rFonts w:eastAsiaTheme="minorEastAsia"/>
        </w:rPr>
      </w:pPr>
      <w:r>
        <w:lastRenderedPageBreak/>
        <w:t xml:space="preserve">                            </w:t>
      </w:r>
      <w:r w:rsidR="00B645A1">
        <w:t xml:space="preserve"> </w:t>
      </w:r>
      <w:r>
        <w:t xml:space="preserve">  </w:t>
      </w:r>
      <w:r w:rsidR="00EA6B3E" w:rsidRPr="00384CAB">
        <w:t xml:space="preserve">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/>
                    <w:lang w:val="en-US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       0                   0            0  1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 w:rsidR="00EA6B3E">
        <w:rPr>
          <w:rFonts w:eastAsiaTheme="minorEastAsia"/>
        </w:rPr>
        <w:t xml:space="preserve">                                           </w:t>
      </w:r>
      <w:r w:rsidR="00661E37">
        <w:rPr>
          <w:rFonts w:eastAsiaTheme="minorEastAsia"/>
          <w:lang w:val="en-US"/>
        </w:rPr>
        <w:t xml:space="preserve">  </w:t>
      </w:r>
      <w:r w:rsidR="00EA6B3E">
        <w:rPr>
          <w:rFonts w:eastAsiaTheme="minorEastAsia"/>
        </w:rPr>
        <w:t xml:space="preserve"> (</w:t>
      </w:r>
      <w:r w:rsidR="00ED2411">
        <w:rPr>
          <w:rFonts w:eastAsiaTheme="minorEastAsia"/>
          <w:lang w:val="en-US"/>
        </w:rPr>
        <w:t>6</w:t>
      </w:r>
      <w:r w:rsidR="00EA6B3E" w:rsidRPr="00384CAB">
        <w:rPr>
          <w:rFonts w:eastAsiaTheme="minorEastAsia"/>
        </w:rPr>
        <w:t>)</w:t>
      </w:r>
    </w:p>
    <w:p w14:paraId="476B5691" w14:textId="77777777" w:rsidR="00ED2411" w:rsidRPr="00661E37" w:rsidRDefault="00ED2411" w:rsidP="00661E37">
      <w:pPr>
        <w:pStyle w:val="a6"/>
        <w:ind w:left="426" w:firstLine="0"/>
        <w:rPr>
          <w:rFonts w:eastAsiaTheme="minorEastAsia"/>
        </w:rPr>
      </w:pPr>
    </w:p>
    <w:p w14:paraId="4F9681F0" w14:textId="33011D0D" w:rsidR="00661E37" w:rsidRDefault="00EA6B3E" w:rsidP="00EA6B3E">
      <w:pPr>
        <w:pStyle w:val="a6"/>
        <w:jc w:val="left"/>
        <w:rPr>
          <w:lang w:val="en-US"/>
        </w:rPr>
      </w:pPr>
      <w:r>
        <w:t>Чтобы определить трёхмерное перемещение, использующее однородные координаты, вектор перемещения (</w:t>
      </w:r>
      <w:proofErr w:type="spellStart"/>
      <w:r>
        <w:t>dx</w:t>
      </w:r>
      <w:proofErr w:type="spellEnd"/>
      <w:r>
        <w:t xml:space="preserve">, </w:t>
      </w:r>
      <w:proofErr w:type="spellStart"/>
      <w:r>
        <w:t>dy</w:t>
      </w:r>
      <w:proofErr w:type="spellEnd"/>
      <w:r>
        <w:t xml:space="preserve">, </w:t>
      </w:r>
      <w:proofErr w:type="spellStart"/>
      <w:r>
        <w:t>dz</w:t>
      </w:r>
      <w:proofErr w:type="spellEnd"/>
      <w:r>
        <w:t>) вставляется в четвёртый</w:t>
      </w:r>
      <w:r w:rsidR="006521AA">
        <w:t xml:space="preserve"> столбец</w:t>
      </w:r>
      <w:r>
        <w:t xml:space="preserve"> </w:t>
      </w:r>
      <w:r w:rsidRPr="008014CB">
        <w:t xml:space="preserve">матрицы </w:t>
      </w:r>
      <w:r w:rsidR="00B948C9" w:rsidRPr="008014CB">
        <w:t>переноса</w:t>
      </w:r>
      <w:r w:rsidR="00B948C9">
        <w:t xml:space="preserve"> </w:t>
      </w:r>
      <w:r w:rsidR="00376320">
        <w:t>4×</w:t>
      </w:r>
      <w:r>
        <w:t>4:</w:t>
      </w:r>
      <w:r>
        <w:rPr>
          <w:lang w:val="en-US"/>
        </w:rPr>
        <w:t xml:space="preserve">       </w:t>
      </w:r>
    </w:p>
    <w:p w14:paraId="457330E2" w14:textId="7846CF95" w:rsidR="00EA6B3E" w:rsidRPr="00AD3477" w:rsidRDefault="00EA6B3E" w:rsidP="00EA6B3E">
      <w:pPr>
        <w:pStyle w:val="a6"/>
        <w:jc w:val="left"/>
        <w:rPr>
          <w:lang w:val="en-US"/>
        </w:rPr>
      </w:pPr>
      <w:r>
        <w:rPr>
          <w:lang w:val="en-US"/>
        </w:rPr>
        <w:t xml:space="preserve">            </w:t>
      </w:r>
    </w:p>
    <w:p w14:paraId="6F272E02" w14:textId="4F9778F9" w:rsidR="00EA6B3E" w:rsidRDefault="00EA6B3E" w:rsidP="00EA6B3E">
      <w:pPr>
        <w:pStyle w:val="a6"/>
        <w:jc w:val="left"/>
        <w:rPr>
          <w:rFonts w:eastAsiaTheme="minorEastAsia"/>
        </w:rPr>
      </w:pPr>
      <w:r>
        <w:rPr>
          <w:lang w:val="en-US"/>
        </w:rPr>
        <w:t xml:space="preserve">                              </w:t>
      </w:r>
      <w:r>
        <w:rPr>
          <w:rFonts w:eastAsiaTheme="minorEastAsia"/>
        </w:rPr>
        <w:t xml:space="preserve">     </w:t>
      </w:r>
      <w:r w:rsidR="00B645A1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0    0     0   1  </m:t>
                </m:r>
              </m:e>
            </m:eqArr>
          </m:e>
        </m:d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                                                     (</w:t>
      </w:r>
      <w:r w:rsidR="00ED2411">
        <w:rPr>
          <w:rFonts w:eastAsiaTheme="minorEastAsia"/>
          <w:lang w:val="en-US"/>
        </w:rPr>
        <w:t>7</w:t>
      </w:r>
      <w:r w:rsidRPr="00CD0C64">
        <w:rPr>
          <w:rFonts w:eastAsiaTheme="minorEastAsia"/>
        </w:rPr>
        <w:t>)</w:t>
      </w:r>
    </w:p>
    <w:p w14:paraId="6F4BC3E2" w14:textId="77777777" w:rsidR="00661E37" w:rsidRDefault="00661E37" w:rsidP="00EA6B3E">
      <w:pPr>
        <w:pStyle w:val="a6"/>
        <w:jc w:val="left"/>
        <w:rPr>
          <w:rFonts w:eastAsiaTheme="minorEastAsia"/>
        </w:rPr>
      </w:pPr>
    </w:p>
    <w:p w14:paraId="4D1CEFBF" w14:textId="6638571C" w:rsidR="00EA6B3E" w:rsidRDefault="00644CF6" w:rsidP="00644CF6">
      <w:pPr>
        <w:pStyle w:val="a6"/>
        <w:ind w:firstLine="0"/>
        <w:jc w:val="left"/>
      </w:pPr>
      <w:r>
        <w:t>и</w:t>
      </w:r>
      <w:r w:rsidR="00EA6B3E" w:rsidRPr="00AD3477">
        <w:t xml:space="preserve">спользуется в методе </w:t>
      </w:r>
      <w:proofErr w:type="spellStart"/>
      <w:proofErr w:type="gramStart"/>
      <w:r w:rsidR="00EA6B3E" w:rsidRPr="00AD3477">
        <w:rPr>
          <w:i/>
        </w:rPr>
        <w:t>glm</w:t>
      </w:r>
      <w:proofErr w:type="spellEnd"/>
      <w:r w:rsidR="00EA6B3E" w:rsidRPr="00AD3477">
        <w:rPr>
          <w:i/>
        </w:rPr>
        <w:t>::</w:t>
      </w:r>
      <w:proofErr w:type="spellStart"/>
      <w:proofErr w:type="gramEnd"/>
      <w:r w:rsidR="00EA6B3E" w:rsidRPr="00AD3477">
        <w:rPr>
          <w:i/>
        </w:rPr>
        <w:t>Translate</w:t>
      </w:r>
      <w:proofErr w:type="spellEnd"/>
      <w:r w:rsidR="00EA6B3E" w:rsidRPr="00AD3477">
        <w:rPr>
          <w:i/>
        </w:rPr>
        <w:t>(</w:t>
      </w:r>
      <w:proofErr w:type="spellStart"/>
      <w:r w:rsidR="00EA6B3E" w:rsidRPr="00AD3477">
        <w:rPr>
          <w:i/>
        </w:rPr>
        <w:t>x,y,z</w:t>
      </w:r>
      <w:proofErr w:type="spellEnd"/>
      <w:r w:rsidR="00EA6B3E" w:rsidRPr="00AD3477">
        <w:rPr>
          <w:i/>
        </w:rPr>
        <w:t>)</w:t>
      </w:r>
      <w:r w:rsidR="00EA6B3E" w:rsidRPr="00AD3477">
        <w:t>.</w:t>
      </w:r>
    </w:p>
    <w:p w14:paraId="2755CCDB" w14:textId="3B4E0B96" w:rsidR="00EA6B3E" w:rsidRPr="00C10870" w:rsidRDefault="00C10870" w:rsidP="00C10870">
      <w:pPr>
        <w:pStyle w:val="21"/>
        <w:rPr>
          <w:sz w:val="28"/>
          <w:szCs w:val="28"/>
        </w:rPr>
      </w:pPr>
      <w:bookmarkStart w:id="8" w:name="_Toc199176995"/>
      <w:r w:rsidRPr="00C10870">
        <w:rPr>
          <w:sz w:val="28"/>
          <w:szCs w:val="28"/>
        </w:rPr>
        <w:t>1.2.2.</w:t>
      </w:r>
      <w:r w:rsidR="00EA6B3E" w:rsidRPr="00C10870">
        <w:rPr>
          <w:sz w:val="28"/>
          <w:szCs w:val="28"/>
        </w:rPr>
        <w:t xml:space="preserve"> Модель сферы</w:t>
      </w:r>
      <w:bookmarkEnd w:id="8"/>
    </w:p>
    <w:p w14:paraId="2CAA4CC9" w14:textId="5C5253F1" w:rsidR="00EA6B3E" w:rsidRDefault="009468AA" w:rsidP="009468AA">
      <w:pPr>
        <w:pStyle w:val="a6"/>
      </w:pPr>
      <w:r>
        <w:t xml:space="preserve">В компьютерной графике для описания трёхмерных объектов применяются различные типы моделей, однако на практике наиболее часто используется полигональная сетка </w:t>
      </w:r>
      <w:r w:rsidR="00211BC3">
        <w:rPr>
          <w:lang w:val="en-US"/>
        </w:rPr>
        <w:t>[</w:t>
      </w:r>
      <w:r w:rsidR="00211BC3">
        <w:rPr>
          <w:lang w:val="en-US"/>
        </w:rPr>
        <w:fldChar w:fldCharType="begin"/>
      </w:r>
      <w:r w:rsidR="00211BC3">
        <w:rPr>
          <w:lang w:val="en-US"/>
        </w:rPr>
        <w:instrText xml:space="preserve"> REF _Ref195799278 \r \h </w:instrText>
      </w:r>
      <w:r w:rsidR="00211BC3">
        <w:rPr>
          <w:lang w:val="en-US"/>
        </w:rPr>
      </w:r>
      <w:r w:rsidR="00211BC3">
        <w:rPr>
          <w:lang w:val="en-US"/>
        </w:rPr>
        <w:fldChar w:fldCharType="separate"/>
      </w:r>
      <w:r w:rsidR="00211BC3">
        <w:rPr>
          <w:lang w:val="en-US"/>
        </w:rPr>
        <w:t>4</w:t>
      </w:r>
      <w:r w:rsidR="00211BC3">
        <w:rPr>
          <w:lang w:val="en-US"/>
        </w:rPr>
        <w:fldChar w:fldCharType="end"/>
      </w:r>
      <w:r w:rsidR="00CE40A4">
        <w:rPr>
          <w:lang w:val="en-US"/>
        </w:rPr>
        <w:t>]</w:t>
      </w:r>
      <w:r w:rsidR="00EA6B3E" w:rsidRPr="00C81B72">
        <w:t>, как м</w:t>
      </w:r>
      <w:r w:rsidR="00EA6B3E">
        <w:t>ы можем увидеть на рисунке 1.</w:t>
      </w:r>
    </w:p>
    <w:p w14:paraId="5D6B3970" w14:textId="77777777" w:rsidR="009468AA" w:rsidRDefault="009468AA" w:rsidP="009468AA">
      <w:pPr>
        <w:pStyle w:val="a6"/>
      </w:pPr>
    </w:p>
    <w:p w14:paraId="1C507EFB" w14:textId="77777777" w:rsidR="00EA6B3E" w:rsidRPr="00C81B72" w:rsidRDefault="00EA6B3E" w:rsidP="00DF4160">
      <w:pPr>
        <w:pStyle w:val="a6"/>
        <w:ind w:firstLine="0"/>
        <w:jc w:val="center"/>
      </w:pPr>
      <w:r w:rsidRPr="004228DB">
        <w:rPr>
          <w:noProof/>
          <w:lang w:eastAsia="ru-RU"/>
        </w:rPr>
        <w:drawing>
          <wp:inline distT="0" distB="0" distL="0" distR="0" wp14:anchorId="50F52415" wp14:editId="4CFF2194">
            <wp:extent cx="2241550" cy="1592522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6954" cy="16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A1AF" w14:textId="74DB424E" w:rsidR="00C939E7" w:rsidRDefault="00EA6B3E" w:rsidP="009468AA">
      <w:pPr>
        <w:pStyle w:val="a6"/>
        <w:ind w:firstLine="0"/>
        <w:jc w:val="center"/>
      </w:pPr>
      <w:r w:rsidRPr="00C81B72">
        <w:t>Рисунок 1 – Сфера из полигонов</w:t>
      </w:r>
    </w:p>
    <w:p w14:paraId="1A8BB1F5" w14:textId="77777777" w:rsidR="009468AA" w:rsidRDefault="009468AA" w:rsidP="009468AA">
      <w:pPr>
        <w:pStyle w:val="a6"/>
        <w:ind w:firstLine="0"/>
        <w:jc w:val="center"/>
      </w:pPr>
    </w:p>
    <w:p w14:paraId="7D2C117A" w14:textId="27216564" w:rsidR="00C939E7" w:rsidRDefault="00C939E7" w:rsidP="000A3C47">
      <w:pPr>
        <w:pStyle w:val="a6"/>
      </w:pPr>
      <w:r>
        <w:t>Полигональные сетки особенно эффективны в приложениях реального времени, так как современные графические процессоры оптимизированы для их об</w:t>
      </w:r>
      <w:r>
        <w:lastRenderedPageBreak/>
        <w:t xml:space="preserve">работки. Наиболее универсальной формой полигона является треугольник, и треугольные сетки получили широкое распространение благодаря своей простоте и надёжности. Тем не менее, во многих задачах моделирования и визуализации предпочтение отдаётся четырёхугольным (квадратным) сеткам, так как они обеспечивают более регулярную структуру и облегчают последующую обработку (например, </w:t>
      </w:r>
      <w:proofErr w:type="spellStart"/>
      <w:r w:rsidR="00050DD3">
        <w:t>текстурирование</w:t>
      </w:r>
      <w:proofErr w:type="spellEnd"/>
      <w:r>
        <w:t xml:space="preserve"> или анимацию).</w:t>
      </w:r>
    </w:p>
    <w:p w14:paraId="1B6E5A14" w14:textId="034B9436" w:rsidR="00C939E7" w:rsidRDefault="00C939E7" w:rsidP="00E01B80">
      <w:pPr>
        <w:pStyle w:val="a6"/>
      </w:pPr>
      <w:r>
        <w:t>В данной работе используется четырёхугольная полигональная сетка, построенная с помощью режима рендеринга GL_QUAD_STRIP, который позволяет эффективно формировать полосы из последовательных четырёхугольников. Это позволяет минимизировать количество вершин и обеспечить связное построение поверхности.</w:t>
      </w:r>
    </w:p>
    <w:p w14:paraId="73826869" w14:textId="77777777" w:rsidR="00C939E7" w:rsidRDefault="00C939E7" w:rsidP="00C939E7">
      <w:pPr>
        <w:pStyle w:val="a6"/>
      </w:pPr>
      <w:r>
        <w:t>Для замкнутых поверхностей без отверстий справедлива формула Эйлера:</w:t>
      </w:r>
    </w:p>
    <w:p w14:paraId="1358496A" w14:textId="2FB07775" w:rsidR="00C939E7" w:rsidRDefault="00C939E7" w:rsidP="00050DD3">
      <w:pPr>
        <w:pStyle w:val="a6"/>
        <w:ind w:firstLine="0"/>
      </w:pPr>
      <w:r>
        <w:t>v − e + f = 2,</w:t>
      </w:r>
      <w:r w:rsidR="00050DD3">
        <w:t xml:space="preserve"> </w:t>
      </w:r>
      <w:r>
        <w:t>где v — число вершин, e — число рёбер, а f — число граней сетки.</w:t>
      </w:r>
      <w:r w:rsidR="00050DD3">
        <w:t xml:space="preserve"> </w:t>
      </w:r>
      <w:r>
        <w:t>В треугольной сетке каждое ребро принадлежит двум граням, а каждая грань состоит из трёх рёбер. Следовательно, выполняется соотношение:</w:t>
      </w:r>
      <w:r w:rsidR="00050DD3">
        <w:t xml:space="preserve"> </w:t>
      </w:r>
      <w:r>
        <w:t>2e = 3f.</w:t>
      </w:r>
    </w:p>
    <w:p w14:paraId="547AE5D2" w14:textId="4B6CD8C2" w:rsidR="00C939E7" w:rsidRDefault="00C939E7" w:rsidP="00050DD3">
      <w:pPr>
        <w:pStyle w:val="a6"/>
        <w:ind w:firstLine="0"/>
      </w:pPr>
      <w:r>
        <w:t>Для четырёхугольной сетки аналогично можно вывести:</w:t>
      </w:r>
      <w:r w:rsidR="00050DD3">
        <w:t xml:space="preserve"> </w:t>
      </w:r>
      <w:r>
        <w:t>2e = 4f,</w:t>
      </w:r>
      <w:r w:rsidR="00050DD3">
        <w:t xml:space="preserve"> </w:t>
      </w:r>
      <w:r>
        <w:t xml:space="preserve">так как каждая грань состоит из четырёх рёбер, и каждое ребро также принадлежит двум </w:t>
      </w:r>
      <w:proofErr w:type="spellStart"/>
      <w:r>
        <w:t>граням</w:t>
      </w:r>
      <w:r w:rsidR="00AA1225">
        <w:t>х</w:t>
      </w:r>
      <w:proofErr w:type="spellEnd"/>
      <w:r w:rsidR="00AA1225">
        <w:rPr>
          <w:lang w:val="en-US"/>
        </w:rPr>
        <w:t>[</w:t>
      </w:r>
      <w:r w:rsidR="00AA1225">
        <w:fldChar w:fldCharType="begin"/>
      </w:r>
      <w:r w:rsidR="00AA1225">
        <w:instrText xml:space="preserve"> REF _Ref195799278 \r \h </w:instrText>
      </w:r>
      <w:r w:rsidR="00AA1225">
        <w:fldChar w:fldCharType="separate"/>
      </w:r>
      <w:r w:rsidR="00AA1225">
        <w:t>4</w:t>
      </w:r>
      <w:r w:rsidR="00AA1225">
        <w:fldChar w:fldCharType="end"/>
      </w:r>
      <w:r w:rsidR="00AA1225">
        <w:rPr>
          <w:lang w:val="en-US"/>
        </w:rPr>
        <w:t>]</w:t>
      </w:r>
      <w:r>
        <w:t>.</w:t>
      </w:r>
    </w:p>
    <w:p w14:paraId="64AD34F2" w14:textId="28961B3C" w:rsidR="00C939E7" w:rsidRDefault="00C939E7" w:rsidP="00050DD3">
      <w:pPr>
        <w:pStyle w:val="a6"/>
        <w:ind w:firstLine="0"/>
      </w:pPr>
    </w:p>
    <w:p w14:paraId="4EAB1F5C" w14:textId="7F9DA02B" w:rsidR="00765C57" w:rsidRDefault="00692B6A" w:rsidP="00BF4466">
      <w:pPr>
        <w:pStyle w:val="21"/>
      </w:pPr>
      <w:bookmarkStart w:id="9" w:name="_Toc199176996"/>
      <w:r>
        <w:t>1.3</w:t>
      </w:r>
      <w:r w:rsidR="00765C57" w:rsidRPr="00C81B72">
        <w:t xml:space="preserve">. </w:t>
      </w:r>
      <w:r w:rsidR="00765C57" w:rsidRPr="004431C0">
        <w:t>Р</w:t>
      </w:r>
      <w:r w:rsidR="00765C57">
        <w:t>еализация движения маятника</w:t>
      </w:r>
      <w:bookmarkEnd w:id="9"/>
    </w:p>
    <w:p w14:paraId="15DEFA45" w14:textId="77777777" w:rsidR="00765C57" w:rsidRDefault="00765C57" w:rsidP="00EC50E3">
      <w:pPr>
        <w:pStyle w:val="a6"/>
      </w:pPr>
      <w:r>
        <w:t xml:space="preserve">Колебания, предоставленные самим себе, называют свободными. Они совершаются только за счет первоначально заданной энергии, без дальнейшего воздействия на систему колебаний. </w:t>
      </w:r>
    </w:p>
    <w:p w14:paraId="2082D00E" w14:textId="1FB35239" w:rsidR="00440FF3" w:rsidRPr="00E61545" w:rsidRDefault="00765C57" w:rsidP="00E61545">
      <w:pPr>
        <w:pStyle w:val="a6"/>
      </w:pPr>
      <w:r>
        <w:t>Если система консервативная, то при колебаниях не происходит изменения энергии системы. Такие колебания являются незатухающими. Уравнение свободных незатухающих колебаний, или уравнение гармони</w:t>
      </w:r>
      <w:r w:rsidR="00E61545">
        <w:t>ческого осциллятора, имеет вид:</w:t>
      </w:r>
    </w:p>
    <w:p w14:paraId="7605435A" w14:textId="3DE64D20" w:rsidR="00211BC3" w:rsidRDefault="00765C57" w:rsidP="00542CF7">
      <w:pPr>
        <w:pStyle w:val="a6"/>
        <w:rPr>
          <w:rFonts w:eastAsiaTheme="minorEastAsia"/>
          <w:lang w:val="en-US"/>
        </w:rPr>
      </w:pPr>
      <w:r>
        <w:rPr>
          <w:lang w:val="en-US"/>
        </w:rPr>
        <w:t xml:space="preserve">                                  </w:t>
      </w:r>
      <w:r w:rsidR="00656FDD">
        <w:t xml:space="preserve">      </w:t>
      </w:r>
      <w:r w:rsidR="00E61545">
        <w:rPr>
          <w:lang w:val="en-US"/>
        </w:rPr>
        <w:t xml:space="preserve">  </w:t>
      </w:r>
      <w:r>
        <w:rPr>
          <w:lang w:val="en-US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x=0,</m:t>
        </m:r>
      </m:oMath>
      <w:r>
        <w:rPr>
          <w:rFonts w:eastAsiaTheme="minorEastAsia"/>
          <w:lang w:val="en-US"/>
        </w:rPr>
        <w:t xml:space="preserve">                                                                        (8)</w:t>
      </w:r>
    </w:p>
    <w:p w14:paraId="2245C245" w14:textId="5B154021" w:rsidR="00DC5C54" w:rsidRPr="00DC5C54" w:rsidRDefault="006A3D40" w:rsidP="00DC5C54">
      <w:pPr>
        <w:pStyle w:val="a6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  <w:r w:rsidR="00F07557">
        <w:rPr>
          <w:rFonts w:eastAsiaTheme="minorEastAsia"/>
        </w:rPr>
        <w:t>(</w:t>
      </w:r>
      <w:r w:rsidR="00AD4413" w:rsidRPr="00AD4413">
        <w:rPr>
          <w:rFonts w:eastAsiaTheme="minorEastAsia"/>
        </w:rPr>
        <w:t>м/с²</w:t>
      </w:r>
      <w:r w:rsidR="00F07557">
        <w:rPr>
          <w:rFonts w:eastAsiaTheme="minorEastAsia"/>
        </w:rPr>
        <w:t>)</w:t>
      </w:r>
      <w:r w:rsidR="00AD4413">
        <w:rPr>
          <w:rFonts w:eastAsiaTheme="minorEastAsia"/>
        </w:rPr>
        <w:t xml:space="preserve"> </w:t>
      </w:r>
      <w:r w:rsidR="00AD4413" w:rsidRPr="00C81B72">
        <w:t>–</w:t>
      </w:r>
      <w:r w:rsidR="00AD4413">
        <w:rPr>
          <w:rFonts w:eastAsiaTheme="minorEastAsia"/>
        </w:rPr>
        <w:t xml:space="preserve"> ускорение,</w:t>
      </w:r>
      <w:r w:rsidR="00010BB7">
        <w:rPr>
          <w:rFonts w:eastAsiaTheme="minorEastAsia"/>
        </w:rPr>
        <w:t xml:space="preserve"> </w:t>
      </w:r>
      <w:r w:rsidR="00AD4413">
        <w:rPr>
          <w:rFonts w:eastAsiaTheme="minorEastAsia"/>
        </w:rPr>
        <w:t xml:space="preserve"> </w:t>
      </w:r>
      <w:r w:rsidR="00DC5C54" w:rsidRPr="00DC5C54">
        <w:rPr>
          <w:rFonts w:ascii="Cambria Math" w:eastAsiaTheme="minorEastAsia" w:hAnsi="Cambria Math" w:cs="Cambria Math"/>
        </w:rPr>
        <w:t>𝑥</w:t>
      </w:r>
      <w:r w:rsidR="00DC5C54">
        <w:rPr>
          <w:rFonts w:eastAsiaTheme="minorEastAsia"/>
          <w:lang w:val="en-US"/>
        </w:rPr>
        <w:t>(</w:t>
      </w:r>
      <w:r w:rsidR="00DC5C54">
        <w:rPr>
          <w:rFonts w:eastAsiaTheme="minorEastAsia"/>
        </w:rPr>
        <w:t>м</w:t>
      </w:r>
      <w:r w:rsidR="00DC5C54">
        <w:rPr>
          <w:rFonts w:eastAsiaTheme="minorEastAsia"/>
          <w:lang w:val="en-US"/>
        </w:rPr>
        <w:t>)</w:t>
      </w:r>
      <w:r w:rsidR="00DC5C54">
        <w:rPr>
          <w:rFonts w:eastAsiaTheme="minorEastAsia"/>
        </w:rPr>
        <w:t xml:space="preserve"> </w:t>
      </w:r>
      <w:r w:rsidR="00DC5C54" w:rsidRPr="00C81B72">
        <w:t>–</w:t>
      </w:r>
      <w:r w:rsidR="00DC5C54">
        <w:rPr>
          <w:rFonts w:eastAsiaTheme="minorEastAsia"/>
        </w:rPr>
        <w:t xml:space="preserve"> </w:t>
      </w:r>
      <w:r w:rsidR="00DC5C54" w:rsidRPr="00DC5C54">
        <w:rPr>
          <w:rFonts w:eastAsiaTheme="minorEastAsia"/>
        </w:rPr>
        <w:t>отклонение от положения равновесия</w:t>
      </w:r>
      <w:r w:rsidR="00DC5C54">
        <w:rPr>
          <w:rFonts w:eastAsiaTheme="minorEastAsia"/>
        </w:rPr>
        <w:t>,</w:t>
      </w:r>
      <w:r w:rsidR="00010BB7">
        <w:rPr>
          <w:rFonts w:eastAsiaTheme="minorEastAsia"/>
        </w:rPr>
        <w:t xml:space="preserve">   </w:t>
      </w:r>
      <w:r w:rsidR="00010BB7" w:rsidRPr="00010BB7">
        <w:rPr>
          <w:rFonts w:eastAsiaTheme="minorEastAsia"/>
          <w:color w:val="FFFFFF" w:themeColor="background1"/>
        </w:rPr>
        <w:t>____</w:t>
      </w:r>
      <w:r w:rsidR="00DC5C54" w:rsidRPr="00010BB7">
        <w:rPr>
          <w:rFonts w:eastAsiaTheme="minorEastAsia"/>
          <w:color w:val="FFFFFF" w:themeColor="background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DC5C54">
        <w:rPr>
          <w:rFonts w:eastAsiaTheme="minorEastAsia"/>
        </w:rPr>
        <w:t xml:space="preserve"> </w:t>
      </w:r>
      <w:r w:rsidR="00010BB7" w:rsidRPr="00010BB7">
        <w:rPr>
          <w:rFonts w:eastAsiaTheme="minorEastAsia"/>
        </w:rPr>
        <w:t xml:space="preserve">(рад/с) </w:t>
      </w:r>
      <w:r w:rsidR="00010BB7">
        <w:rPr>
          <w:rFonts w:eastAsiaTheme="minorEastAsia"/>
        </w:rPr>
        <w:t xml:space="preserve"> </w:t>
      </w:r>
      <w:r w:rsidR="00DC5C54">
        <w:rPr>
          <w:rFonts w:eastAsiaTheme="minorEastAsia"/>
        </w:rPr>
        <w:t xml:space="preserve">– </w:t>
      </w:r>
      <w:r w:rsidR="00DC5C54" w:rsidRPr="00DC5C54">
        <w:rPr>
          <w:rFonts w:eastAsiaTheme="minorEastAsia"/>
        </w:rPr>
        <w:t xml:space="preserve"> собственная циклическая частота колебательной системы</w:t>
      </w:r>
      <w:r w:rsidR="008E0F71">
        <w:rPr>
          <w:rFonts w:eastAsiaTheme="minorEastAsia"/>
        </w:rPr>
        <w:t>.</w:t>
      </w:r>
    </w:p>
    <w:p w14:paraId="453CB90C" w14:textId="30E9E856" w:rsidR="00765C57" w:rsidRPr="008A6449" w:rsidRDefault="00765C57" w:rsidP="00765C57">
      <w:pPr>
        <w:pStyle w:val="a6"/>
        <w:rPr>
          <w:lang w:val="en-US"/>
        </w:rPr>
      </w:pPr>
      <w:r>
        <w:t>Решением данного линейного дифференциального однородного уравнения</w:t>
      </w:r>
      <w:r w:rsidR="008A6449">
        <w:t xml:space="preserve"> является периодическая функция</w:t>
      </w:r>
      <w:r w:rsidR="008A6449">
        <w:rPr>
          <w:lang w:val="en-US"/>
        </w:rPr>
        <w:t>:</w:t>
      </w:r>
    </w:p>
    <w:p w14:paraId="67FCD90B" w14:textId="77777777" w:rsidR="00440FF3" w:rsidRPr="00DF6837" w:rsidRDefault="00440FF3" w:rsidP="00765C57">
      <w:pPr>
        <w:pStyle w:val="a6"/>
        <w:rPr>
          <w:rFonts w:ascii="Cambria Math" w:hAnsi="Cambria Math"/>
          <w:lang w:val="en-US"/>
          <w:oMath/>
        </w:rPr>
      </w:pPr>
    </w:p>
    <w:p w14:paraId="4593DFEB" w14:textId="5C32B597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lang w:val="en-US"/>
        </w:rPr>
        <w:t xml:space="preserve">  </w:t>
      </w:r>
      <w:r w:rsidR="00334A83">
        <w:t xml:space="preserve">                      </w:t>
      </w:r>
      <w:r w:rsidR="00656FDD">
        <w:t xml:space="preserve">  </w:t>
      </w:r>
      <w:r w:rsidR="00334A83">
        <w:t xml:space="preserve">    </w:t>
      </w:r>
      <w:r>
        <w:rPr>
          <w:rFonts w:eastAsiaTheme="minorEastAsia"/>
          <w:lang w:val="en-US"/>
        </w:rPr>
        <w:t xml:space="preserve">   </w:t>
      </w:r>
      <m:oMath>
        <m:r>
          <w:rPr>
            <w:rFonts w:ascii="Cambria Math" w:hAnsi="Cambria Math"/>
            <w:lang w:val="en-US"/>
          </w:rPr>
          <m:t xml:space="preserve">x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 xml:space="preserve"> ∙ cos(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t +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).</m:t>
        </m:r>
      </m:oMath>
      <w:r>
        <w:rPr>
          <w:rFonts w:eastAsiaTheme="minorEastAsia"/>
          <w:lang w:val="en-US"/>
        </w:rPr>
        <w:t xml:space="preserve">                                     </w:t>
      </w:r>
      <w:r w:rsidR="00656FDD">
        <w:rPr>
          <w:rFonts w:eastAsiaTheme="minorEastAsia"/>
          <w:lang w:val="en-US"/>
        </w:rPr>
        <w:t xml:space="preserve">                   </w:t>
      </w:r>
      <w:r>
        <w:rPr>
          <w:rFonts w:eastAsiaTheme="minorEastAsia"/>
          <w:lang w:val="en-US"/>
        </w:rPr>
        <w:t>(9)</w:t>
      </w:r>
    </w:p>
    <w:p w14:paraId="01CC6E98" w14:textId="77777777" w:rsidR="00440FF3" w:rsidRDefault="00440FF3" w:rsidP="00765C57">
      <w:pPr>
        <w:pStyle w:val="a6"/>
        <w:rPr>
          <w:rFonts w:eastAsiaTheme="minorEastAsia"/>
          <w:lang w:val="en-US"/>
        </w:rPr>
      </w:pPr>
    </w:p>
    <w:p w14:paraId="55021D0D" w14:textId="20292A93" w:rsidR="00765C57" w:rsidRDefault="00765C57" w:rsidP="004331C1">
      <w:pPr>
        <w:pStyle w:val="a6"/>
      </w:pPr>
      <w:r>
        <w:t xml:space="preserve">Свободные незатухающие колебания происходят с собственной частотой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>
        <w:t xml:space="preserve">, которая определяется параметрами колебательной системы. В любой реальной колебательной системе </w:t>
      </w:r>
      <w:r w:rsidR="008E0F71">
        <w:t>есть силы сопротивления</w:t>
      </w:r>
      <w:r>
        <w:t>, действие которых приводит к тому, что энергия системы постепенно расходуется на нагревание окружающей среды и самой системы. В результате амплитуда колебаний со временем уменьшается. Такие свободные колебания называют затухающими. Во многих практических случаях силу механического сопротивления можно считать пропорциональной скорости:</w:t>
      </w:r>
    </w:p>
    <w:p w14:paraId="4D215E07" w14:textId="77777777" w:rsidR="00765C57" w:rsidRDefault="00765C57" w:rsidP="00765C57">
      <w:pPr>
        <w:pStyle w:val="a6"/>
        <w:jc w:val="left"/>
      </w:pPr>
    </w:p>
    <w:p w14:paraId="14211860" w14:textId="68AB4E33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           </w:t>
      </w:r>
      <w:r w:rsidR="00334A83">
        <w:rPr>
          <w:rFonts w:eastAsiaTheme="minorEastAsia"/>
        </w:rPr>
        <w:t xml:space="preserve">             </w:t>
      </w:r>
      <w:r>
        <w:rPr>
          <w:rFonts w:eastAsiaTheme="minorEastAsia"/>
          <w:lang w:val="en-US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тр</m:t>
            </m:r>
          </m:sub>
        </m:sSub>
        <m:r>
          <w:rPr>
            <w:rFonts w:ascii="Cambria Math" w:hAnsi="Cambria Math"/>
            <w:lang w:val="en-US"/>
          </w:rPr>
          <m:t xml:space="preserve"> = f ∙ </m:t>
        </m:r>
        <m:r>
          <w:rPr>
            <w:rFonts w:ascii="Cambria Math" w:hAnsi="Cambria Math" w:cs="Tahoma"/>
            <w:lang w:val="en-US"/>
          </w:rPr>
          <m:t>ν</m:t>
        </m:r>
      </m:oMath>
      <w:r>
        <w:rPr>
          <w:rFonts w:eastAsiaTheme="minorEastAsia"/>
          <w:lang w:val="en-US"/>
        </w:rPr>
        <w:t xml:space="preserve">                                                                      (10)</w:t>
      </w:r>
    </w:p>
    <w:p w14:paraId="3F3B3300" w14:textId="77777777" w:rsidR="00440FF3" w:rsidRDefault="00440FF3" w:rsidP="00765C57">
      <w:pPr>
        <w:pStyle w:val="a6"/>
        <w:rPr>
          <w:rFonts w:eastAsiaTheme="minorEastAsia"/>
          <w:lang w:val="en-US"/>
        </w:rPr>
      </w:pPr>
    </w:p>
    <w:p w14:paraId="54B0C895" w14:textId="7CB4CF69" w:rsidR="00765C57" w:rsidRDefault="00765C57" w:rsidP="00765C57">
      <w:pPr>
        <w:pStyle w:val="a6"/>
        <w:ind w:firstLine="0"/>
        <w:rPr>
          <w:rFonts w:eastAsiaTheme="minorEastAsia"/>
        </w:rPr>
      </w:pPr>
      <w:r w:rsidRPr="00C66C27">
        <w:rPr>
          <w:rFonts w:eastAsiaTheme="minorEastAsia"/>
        </w:rPr>
        <w:t>или для проекции:</w:t>
      </w:r>
    </w:p>
    <w:p w14:paraId="3F85FA96" w14:textId="77777777" w:rsidR="00440FF3" w:rsidRPr="00C66C27" w:rsidRDefault="00440FF3" w:rsidP="00765C57">
      <w:pPr>
        <w:pStyle w:val="a6"/>
        <w:ind w:firstLine="0"/>
        <w:rPr>
          <w:rFonts w:eastAsiaTheme="minorEastAsia"/>
        </w:rPr>
      </w:pPr>
    </w:p>
    <w:p w14:paraId="1D0BCE54" w14:textId="70C76EE6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         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тр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 xml:space="preserve"> =</m:t>
        </m:r>
        <m:r>
          <w:rPr>
            <w:rFonts w:ascii="Cambria Math" w:hAnsi="Cambria Math"/>
          </w:rPr>
          <m:t xml:space="preserve">= -f ∙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= -f ∙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>
        <w:rPr>
          <w:rFonts w:eastAsiaTheme="minorEastAsia"/>
          <w:lang w:val="en-US"/>
        </w:rPr>
        <w:t xml:space="preserve">                     </w:t>
      </w:r>
      <w:r w:rsidR="006A1C08">
        <w:rPr>
          <w:rFonts w:eastAsiaTheme="minorEastAsia"/>
          <w:lang w:val="en-US"/>
        </w:rPr>
        <w:t xml:space="preserve">                               </w:t>
      </w:r>
      <w:r>
        <w:rPr>
          <w:rFonts w:eastAsiaTheme="minorEastAsia"/>
          <w:lang w:val="en-US"/>
        </w:rPr>
        <w:t>(11)</w:t>
      </w:r>
    </w:p>
    <w:p w14:paraId="68F729F4" w14:textId="77777777" w:rsidR="00765C57" w:rsidRDefault="00765C57" w:rsidP="00765C57">
      <w:pPr>
        <w:pStyle w:val="a6"/>
        <w:rPr>
          <w:rFonts w:eastAsiaTheme="minorEastAsia"/>
          <w:lang w:val="en-US"/>
        </w:rPr>
      </w:pPr>
    </w:p>
    <w:p w14:paraId="519234C3" w14:textId="0F816AF0" w:rsidR="00765C57" w:rsidRDefault="00765C57" w:rsidP="00765C57">
      <w:pPr>
        <w:pStyle w:val="a6"/>
        <w:ind w:firstLine="0"/>
        <w:rPr>
          <w:rFonts w:eastAsiaTheme="minorEastAsia"/>
        </w:rPr>
      </w:pPr>
      <w:r w:rsidRPr="00C66C27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f</m:t>
        </m:r>
      </m:oMath>
      <w:r w:rsidR="007F08A4">
        <w:rPr>
          <w:rFonts w:eastAsiaTheme="minorEastAsia"/>
        </w:rPr>
        <w:t>(</w:t>
      </w:r>
      <w:r w:rsidR="007F08A4" w:rsidRPr="007F08A4">
        <w:rPr>
          <w:rFonts w:eastAsiaTheme="minorEastAsia"/>
        </w:rPr>
        <w:t>кг/с</w:t>
      </w:r>
      <w:r w:rsidR="007F08A4">
        <w:rPr>
          <w:rFonts w:eastAsiaTheme="minorEastAsia"/>
        </w:rPr>
        <w:t xml:space="preserve">) </w:t>
      </w:r>
      <w:r w:rsidRPr="00C66C27">
        <w:rPr>
          <w:rFonts w:eastAsiaTheme="minorEastAsia"/>
        </w:rPr>
        <w:t>– коэффициент сопротивления. С учетом сопротивления (8) принимает</w:t>
      </w:r>
      <w:r w:rsidR="00025A63">
        <w:rPr>
          <w:rFonts w:eastAsiaTheme="minorEastAsia"/>
        </w:rPr>
        <w:t xml:space="preserve"> </w:t>
      </w:r>
      <w:r w:rsidRPr="00C66C27">
        <w:rPr>
          <w:rFonts w:eastAsiaTheme="minorEastAsia"/>
        </w:rPr>
        <w:t>вид:</w:t>
      </w:r>
    </w:p>
    <w:p w14:paraId="194CA4AE" w14:textId="77777777" w:rsidR="00440FF3" w:rsidRPr="00C66C27" w:rsidRDefault="00440FF3" w:rsidP="00765C57">
      <w:pPr>
        <w:pStyle w:val="a6"/>
        <w:ind w:firstLine="0"/>
        <w:rPr>
          <w:rFonts w:eastAsiaTheme="minorEastAsia"/>
        </w:rPr>
      </w:pPr>
    </w:p>
    <w:p w14:paraId="70FEF6AD" w14:textId="5B2D3FD9" w:rsidR="00765C57" w:rsidRDefault="00765C57" w:rsidP="00765C57">
      <w:pPr>
        <w:pStyle w:val="a6"/>
        <w:ind w:firstLine="0"/>
        <w:rPr>
          <w:rFonts w:eastAsiaTheme="minorEastAsia"/>
          <w:lang w:val="en-US"/>
        </w:rPr>
      </w:pPr>
      <w:r>
        <w:rPr>
          <w:lang w:val="en-US"/>
        </w:rPr>
        <w:t xml:space="preserve">        </w:t>
      </w:r>
      <w:r w:rsidR="00334A83">
        <w:t xml:space="preserve">   </w:t>
      </w:r>
      <w:r>
        <w:rPr>
          <w:lang w:val="en-US"/>
        </w:rPr>
        <w:t xml:space="preserve">    </w:t>
      </w:r>
      <w:r w:rsidR="00334A83">
        <w:t xml:space="preserve">     </w:t>
      </w:r>
      <w:r>
        <w:rPr>
          <w:lang w:val="en-US"/>
        </w:rPr>
        <w:t xml:space="preserve"> </w:t>
      </w:r>
      <w:r w:rsidR="00334A83">
        <w:t xml:space="preserve">   </w:t>
      </w:r>
      <w:r>
        <w:rPr>
          <w:lang w:val="en-US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 xml:space="preserve"> m</m:t>
            </m:r>
          </m:den>
        </m:f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= 0  или  ẍ+ 2βẋ +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= 0</m:t>
        </m:r>
        <m:r>
          <w:rPr>
            <w:rFonts w:ascii="Cambria Math" w:hAnsi="Cambria Math"/>
            <w:lang w:val="en-US"/>
          </w:rPr>
          <m:t>,</m:t>
        </m:r>
      </m:oMath>
      <w:r>
        <w:rPr>
          <w:rFonts w:eastAsiaTheme="minorEastAsia"/>
          <w:lang w:val="en-US"/>
        </w:rPr>
        <w:t xml:space="preserve">             </w:t>
      </w:r>
      <w:r w:rsidR="00032128">
        <w:rPr>
          <w:rFonts w:eastAsiaTheme="minorEastAsia"/>
          <w:lang w:val="en-US"/>
        </w:rPr>
        <w:t xml:space="preserve">               </w:t>
      </w:r>
      <w:r>
        <w:rPr>
          <w:rFonts w:eastAsiaTheme="minorEastAsia"/>
          <w:lang w:val="en-US"/>
        </w:rPr>
        <w:t>(12)</w:t>
      </w:r>
    </w:p>
    <w:p w14:paraId="41D74ACF" w14:textId="0827F340" w:rsidR="00F549B4" w:rsidRDefault="00F549B4" w:rsidP="00765C57">
      <w:pPr>
        <w:pStyle w:val="a6"/>
        <w:ind w:firstLine="0"/>
        <w:rPr>
          <w:rFonts w:eastAsiaTheme="minorEastAsia"/>
        </w:rPr>
      </w:pPr>
      <w:r w:rsidRPr="0060316A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 xml:space="preserve"> 2m</m:t>
            </m:r>
          </m:den>
        </m:f>
      </m:oMath>
      <w:r w:rsidR="00F70B4D">
        <w:rPr>
          <w:rFonts w:eastAsiaTheme="minorEastAsia"/>
        </w:rPr>
        <w:t xml:space="preserve"> (</w:t>
      </w:r>
      <w:r w:rsidR="00F70B4D" w:rsidRPr="00F70B4D">
        <w:rPr>
          <w:rFonts w:eastAsiaTheme="minorEastAsia"/>
        </w:rPr>
        <w:t>1/с</w:t>
      </w:r>
      <w:r w:rsidR="00F70B4D">
        <w:rPr>
          <w:rFonts w:eastAsiaTheme="minorEastAsia"/>
        </w:rPr>
        <w:t xml:space="preserve">) – </w:t>
      </w:r>
      <w:r w:rsidRPr="0060316A">
        <w:rPr>
          <w:rFonts w:eastAsiaTheme="minorEastAsia"/>
        </w:rPr>
        <w:t>коэффициент затухания, характеризующий быстроту затухания колебаний.</w:t>
      </w:r>
    </w:p>
    <w:p w14:paraId="3BF4B1A4" w14:textId="672FAA83" w:rsidR="00765C57" w:rsidRDefault="00F549B4" w:rsidP="00F549B4">
      <w:pPr>
        <w:pStyle w:val="a6"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  </w:t>
      </w:r>
      <w:r w:rsidR="00282A00">
        <w:rPr>
          <w:rFonts w:eastAsiaTheme="minorEastAsia"/>
        </w:rPr>
        <w:t>Аналитическим решением этого уравнения будет негармони</w:t>
      </w:r>
      <w:r w:rsidR="00F70B4D">
        <w:rPr>
          <w:rFonts w:eastAsiaTheme="minorEastAsia"/>
        </w:rPr>
        <w:t>ческая функция</w:t>
      </w:r>
      <w:r>
        <w:rPr>
          <w:rFonts w:eastAsiaTheme="minorEastAsia"/>
        </w:rPr>
        <w:t xml:space="preserve">: </w:t>
      </w:r>
    </w:p>
    <w:p w14:paraId="032E9489" w14:textId="77777777" w:rsidR="00A525D0" w:rsidRPr="00C81941" w:rsidRDefault="00A525D0" w:rsidP="00765C57">
      <w:pPr>
        <w:pStyle w:val="a6"/>
        <w:ind w:firstLine="0"/>
        <w:rPr>
          <w:rFonts w:eastAsiaTheme="minorEastAsia"/>
          <w:lang w:val="en-US"/>
        </w:rPr>
      </w:pPr>
    </w:p>
    <w:p w14:paraId="354FBCBE" w14:textId="5C3F8536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lang w:val="en-US"/>
        </w:rPr>
        <w:t xml:space="preserve">                       </w:t>
      </w:r>
      <w:r w:rsidR="003B2C74">
        <w:t xml:space="preserve"> 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</w:rPr>
          <m:t>x(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-βt</m:t>
            </m:r>
          </m:sup>
        </m:sSup>
        <m:r>
          <w:rPr>
            <w:rFonts w:ascii="Cambria Math" w:hAnsi="Cambria Math"/>
          </w:rPr>
          <m:t xml:space="preserve">cos(ωt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),</m:t>
        </m:r>
      </m:oMath>
      <w:r>
        <w:rPr>
          <w:rFonts w:eastAsiaTheme="minorEastAsia"/>
          <w:lang w:val="en-US"/>
        </w:rPr>
        <w:t xml:space="preserve">                                      </w:t>
      </w:r>
      <w:r w:rsidR="003B2C74">
        <w:rPr>
          <w:rFonts w:eastAsiaTheme="minorEastAsia"/>
        </w:rPr>
        <w:t xml:space="preserve">             </w:t>
      </w:r>
      <w:r>
        <w:rPr>
          <w:rFonts w:eastAsiaTheme="minorEastAsia"/>
          <w:lang w:val="en-US"/>
        </w:rPr>
        <w:t xml:space="preserve"> (13)</w:t>
      </w:r>
    </w:p>
    <w:p w14:paraId="4F0896EB" w14:textId="77777777" w:rsidR="00765C57" w:rsidRDefault="00765C57" w:rsidP="00765C57">
      <w:pPr>
        <w:pStyle w:val="a6"/>
        <w:rPr>
          <w:rFonts w:eastAsiaTheme="minorEastAsia"/>
          <w:lang w:val="en-US"/>
        </w:rPr>
      </w:pPr>
    </w:p>
    <w:p w14:paraId="1792A3AB" w14:textId="4E1050E6" w:rsidR="00765C57" w:rsidRDefault="00324B56" w:rsidP="00765C57">
      <w:pPr>
        <w:pStyle w:val="a6"/>
        <w:ind w:firstLine="0"/>
        <w:rPr>
          <w:rFonts w:eastAsiaTheme="minorEastAsia"/>
        </w:rPr>
      </w:pPr>
      <w:r>
        <w:rPr>
          <w:rFonts w:eastAsiaTheme="minorEastAsia"/>
        </w:rPr>
        <w:t>г</w:t>
      </w:r>
      <w:r w:rsidR="00765C57" w:rsidRPr="00443BB1">
        <w:rPr>
          <w:rFonts w:eastAsiaTheme="minorEastAsia"/>
        </w:rPr>
        <w:t>де</w:t>
      </w:r>
      <w:r w:rsidR="00DB4FD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24B56">
        <w:rPr>
          <w:rFonts w:eastAsiaTheme="minorEastAsia"/>
        </w:rPr>
        <w:t>(м)</w:t>
      </w:r>
      <w:r>
        <w:rPr>
          <w:rFonts w:eastAsiaTheme="minorEastAsia"/>
        </w:rPr>
        <w:t xml:space="preserve"> </w:t>
      </w:r>
      <w:r w:rsidR="000D527D">
        <w:rPr>
          <w:rFonts w:eastAsiaTheme="minorEastAsia"/>
        </w:rPr>
        <w:t>– н</w:t>
      </w:r>
      <w:r w:rsidR="000D527D" w:rsidRPr="000D527D">
        <w:rPr>
          <w:rFonts w:eastAsiaTheme="minorEastAsia"/>
        </w:rPr>
        <w:t>ачальная а</w:t>
      </w:r>
      <w:r w:rsidR="000D527D">
        <w:rPr>
          <w:rFonts w:eastAsiaTheme="minorEastAsia"/>
        </w:rPr>
        <w:t xml:space="preserve">мплитуда </w:t>
      </w:r>
      <w:r w:rsidR="000D527D" w:rsidRPr="000D527D">
        <w:rPr>
          <w:rFonts w:eastAsiaTheme="minorEastAsia"/>
        </w:rPr>
        <w:t>(максимальное смещение)</w:t>
      </w:r>
      <w:r w:rsidR="000D527D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ω(рад/с)=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β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765C57">
        <w:rPr>
          <w:rFonts w:eastAsiaTheme="minorEastAsia"/>
          <w:lang w:val="en-US"/>
        </w:rPr>
        <w:t xml:space="preserve"> </w:t>
      </w:r>
      <w:r w:rsidR="00765C57" w:rsidRPr="00443BB1">
        <w:rPr>
          <w:rFonts w:eastAsiaTheme="minorEastAsia"/>
        </w:rPr>
        <w:sym w:font="Symbol" w:char="F02D"/>
      </w:r>
      <w:r w:rsidR="008B4EF7">
        <w:rPr>
          <w:rFonts w:eastAsiaTheme="minorEastAsia"/>
        </w:rPr>
        <w:t xml:space="preserve"> частота затухающих колебаний,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B4EF7" w:rsidRPr="008B4EF7">
        <w:rPr>
          <w:rFonts w:eastAsiaTheme="minorEastAsia"/>
        </w:rPr>
        <w:t>(рад)</w:t>
      </w:r>
      <w:r w:rsidR="008B4EF7">
        <w:rPr>
          <w:rFonts w:eastAsiaTheme="minorEastAsia"/>
        </w:rPr>
        <w:t xml:space="preserve"> – начальная фаза</w:t>
      </w:r>
      <w:r>
        <w:rPr>
          <w:rFonts w:eastAsiaTheme="minorEastAsia"/>
        </w:rPr>
        <w:t xml:space="preserve">. </w:t>
      </w:r>
      <w:r w:rsidR="00765C57" w:rsidRPr="00443BB1">
        <w:rPr>
          <w:rFonts w:eastAsiaTheme="minorEastAsia"/>
        </w:rPr>
        <w:t xml:space="preserve">Амплитуда затухающих колебаний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A(м)=x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-βt</m:t>
            </m:r>
          </m:sup>
        </m:sSup>
      </m:oMath>
      <w:r w:rsidR="00765C57" w:rsidRPr="00443BB1">
        <w:rPr>
          <w:rFonts w:eastAsiaTheme="minorEastAsia"/>
        </w:rPr>
        <w:t>, как видно, монотонно убывает со временем, и в этом смысле затухающие колебания нельзя назвать периодическими, т.к. состояние системы никогда в точности не повторяется.</w:t>
      </w:r>
    </w:p>
    <w:p w14:paraId="190B767B" w14:textId="347F3E87" w:rsidR="00C732FE" w:rsidRPr="00172A7C" w:rsidRDefault="00C732FE" w:rsidP="00692B6A">
      <w:pPr>
        <w:pStyle w:val="a6"/>
        <w:ind w:firstLine="0"/>
      </w:pPr>
    </w:p>
    <w:p w14:paraId="2BEE4044" w14:textId="5FCB0D2C" w:rsidR="006D209E" w:rsidRDefault="00B35AAD" w:rsidP="00D01C6C">
      <w:pPr>
        <w:pStyle w:val="11"/>
      </w:pPr>
      <w:fldSimple w:instr=" SEQ CHAPTER \* MERGEFORMAT ">
        <w:bookmarkStart w:id="10" w:name="_Toc181370011"/>
        <w:bookmarkStart w:id="11" w:name="_Toc199176997"/>
        <w:r w:rsidR="0048584D">
          <w:rPr>
            <w:noProof/>
          </w:rPr>
          <w:t>2</w:t>
        </w:r>
      </w:fldSimple>
      <w:r w:rsidR="000F008F">
        <w:t xml:space="preserve">. </w:t>
      </w:r>
      <w:bookmarkEnd w:id="10"/>
      <w:r w:rsidR="00141201">
        <w:t>Описание разработанной программы</w:t>
      </w:r>
      <w:bookmarkEnd w:id="11"/>
      <w:r w:rsidR="001A480D">
        <w:t xml:space="preserve"> </w:t>
      </w:r>
    </w:p>
    <w:p w14:paraId="06036F4B" w14:textId="20C01918" w:rsidR="00DB25DE" w:rsidRDefault="00B21D22" w:rsidP="00DB25DE">
      <w:pPr>
        <w:pStyle w:val="21"/>
      </w:pPr>
      <w:bookmarkStart w:id="12" w:name="_Toc199176998"/>
      <w:r>
        <w:t>2.1</w:t>
      </w:r>
      <w:r w:rsidR="00DB25DE" w:rsidRPr="00AF1A90">
        <w:t xml:space="preserve">. </w:t>
      </w:r>
      <w:r w:rsidR="00D22171">
        <w:t>Настройка сцены</w:t>
      </w:r>
      <w:bookmarkEnd w:id="12"/>
    </w:p>
    <w:p w14:paraId="28340743" w14:textId="5FE68F3C" w:rsidR="00AE32E5" w:rsidRPr="00024877" w:rsidRDefault="00D22171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D22171">
        <w:t xml:space="preserve">Метод </w:t>
      </w:r>
      <w:proofErr w:type="spellStart"/>
      <w:r w:rsidRPr="00D22171">
        <w:t>GL_OpenGLInitialized</w:t>
      </w:r>
      <w:proofErr w:type="spellEnd"/>
      <w:r w:rsidRPr="00D22171">
        <w:t xml:space="preserve"> выполняет первичную настройку графической сцены </w:t>
      </w:r>
      <w:proofErr w:type="spellStart"/>
      <w:r w:rsidRPr="00D22171">
        <w:t>OpenGL</w:t>
      </w:r>
      <w:proofErr w:type="spellEnd"/>
      <w:r w:rsidRPr="00D22171">
        <w:t xml:space="preserve"> при инициализации элемента </w:t>
      </w:r>
      <w:proofErr w:type="spellStart"/>
      <w:r w:rsidRPr="00D22171">
        <w:t>OpenGLControl</w:t>
      </w:r>
      <w:proofErr w:type="spellEnd"/>
      <w:r w:rsidRPr="00D22171">
        <w:t>. Он отвечает за установку параметров отображения, проекционной и модельно-видовой матриц, а также включает базовые механизмы визуализации, такие как освещение и тест глубины.</w:t>
      </w:r>
    </w:p>
    <w:p w14:paraId="421AF957" w14:textId="571E716A" w:rsidR="00E014F2" w:rsidRPr="00024877" w:rsidRDefault="00E014F2" w:rsidP="00417DA1">
      <w:pPr>
        <w:pStyle w:val="a6"/>
        <w:rPr>
          <w:lang w:val="en-US"/>
        </w:rPr>
      </w:pPr>
      <w:r w:rsidRPr="00E014F2">
        <w:t xml:space="preserve">Область вывода </w:t>
      </w:r>
      <w:r w:rsidRPr="00E014F2">
        <w:rPr>
          <w:rFonts w:ascii="Courier New" w:hAnsi="Courier New" w:cs="Courier New"/>
          <w:i/>
          <w:noProof/>
          <w:sz w:val="20"/>
          <w:szCs w:val="20"/>
          <w:lang w:val="en-US"/>
        </w:rPr>
        <w:t>gl.Viewport(0, 0, W, H)</w:t>
      </w:r>
      <w:r>
        <w:t xml:space="preserve"> </w:t>
      </w:r>
      <w:r w:rsidRPr="00E014F2">
        <w:t>задаёт часть окна, в которую будет производиться рендеринг. Она определяется разме</w:t>
      </w:r>
      <w:r w:rsidR="002F5549">
        <w:t xml:space="preserve">рами элемента управления </w:t>
      </w:r>
      <w:proofErr w:type="spellStart"/>
      <w:proofErr w:type="gramStart"/>
      <w:r w:rsidR="002F5549">
        <w:t>OpenGL</w:t>
      </w:r>
      <w:proofErr w:type="spellEnd"/>
      <w:r w:rsidRPr="00E014F2">
        <w:t>(</w:t>
      </w:r>
      <w:proofErr w:type="gramEnd"/>
      <w:r w:rsidRPr="00E014F2">
        <w:t>W, H). Это необходимо для корректного отображения сцены независимо от размеров окна.</w:t>
      </w:r>
      <w:r w:rsidR="002F5549" w:rsidRPr="002F5549">
        <w:t xml:space="preserve"> </w:t>
      </w:r>
      <w:r w:rsidR="002F5549">
        <w:t xml:space="preserve">Далее устанавливается перспективная проекция. Она позволяет передавать ощущение глубины, за счёт сужения объектов вдали. Параметры метода </w:t>
      </w:r>
      <w:proofErr w:type="spellStart"/>
      <w:r w:rsidR="002F5549">
        <w:t>Perspective</w:t>
      </w:r>
      <w:proofErr w:type="spellEnd"/>
      <w:r w:rsidR="002F5549">
        <w:t>:</w:t>
      </w:r>
      <w:r w:rsidR="00417DA1">
        <w:t xml:space="preserve"> у</w:t>
      </w:r>
      <w:r w:rsidR="002F5549">
        <w:t>гол обзора (45°),</w:t>
      </w:r>
      <w:r w:rsidR="00417DA1">
        <w:t xml:space="preserve"> с</w:t>
      </w:r>
      <w:r w:rsidR="002F5549">
        <w:t>оотношение сторон (ширина/высота),</w:t>
      </w:r>
      <w:r w:rsidR="00417DA1">
        <w:t xml:space="preserve"> п</w:t>
      </w:r>
      <w:r w:rsidR="002F5549">
        <w:t xml:space="preserve">ередняя и задняя плоскости </w:t>
      </w:r>
      <w:r w:rsidR="00024877">
        <w:t>отсечения (1.0 и 2000.0 единиц)</w:t>
      </w:r>
      <w:r w:rsidR="00024877">
        <w:rPr>
          <w:lang w:val="en-US"/>
        </w:rPr>
        <w:t>:</w:t>
      </w:r>
    </w:p>
    <w:p w14:paraId="7DBE8F84" w14:textId="7A31C7B6" w:rsidR="00E014F2" w:rsidRDefault="00E014F2" w:rsidP="00440FF3">
      <w:pPr>
        <w:pStyle w:val="a6"/>
      </w:pPr>
    </w:p>
    <w:p w14:paraId="7699D34B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gl.Viewport(0, 0, W, H);</w:t>
      </w:r>
    </w:p>
    <w:p w14:paraId="064BDED5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gl.MatrixMode(OpenGL.GL_PROJECTION);</w:t>
      </w:r>
    </w:p>
    <w:p w14:paraId="27B04B27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gl.LoadIdentity();</w:t>
      </w:r>
    </w:p>
    <w:p w14:paraId="313FCC5E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gl.Perspective(45.0f, (float)W / H, 1.0f, 2000.0f);</w:t>
      </w:r>
    </w:p>
    <w:p w14:paraId="62C77837" w14:textId="693870CC" w:rsidR="00024877" w:rsidRDefault="00024877" w:rsidP="00440FF3">
      <w:pPr>
        <w:pStyle w:val="a6"/>
      </w:pPr>
    </w:p>
    <w:p w14:paraId="354C210B" w14:textId="3F9626B6" w:rsidR="00024877" w:rsidRPr="00E62CFA" w:rsidRDefault="00E62CFA" w:rsidP="00E62CFA">
      <w:pPr>
        <w:pStyle w:val="a6"/>
      </w:pPr>
      <w:r w:rsidRPr="00E62CFA">
        <w:t xml:space="preserve">Настройка модельно-видовой матрицы, производится с помощью функции </w:t>
      </w:r>
      <w:proofErr w:type="spellStart"/>
      <w:r w:rsidRPr="00E62CFA">
        <w:t>LookAt</w:t>
      </w:r>
      <w:proofErr w:type="spellEnd"/>
      <w:r w:rsidRPr="00E62CFA">
        <w:t>, она определяет положение виртуальной камеры: первый вектор (</w:t>
      </w:r>
      <w:proofErr w:type="spellStart"/>
      <w:r w:rsidRPr="00E62CFA">
        <w:t>distanceX</w:t>
      </w:r>
      <w:proofErr w:type="spellEnd"/>
      <w:r w:rsidRPr="00E62CFA">
        <w:t xml:space="preserve">, </w:t>
      </w:r>
      <w:proofErr w:type="spellStart"/>
      <w:r w:rsidRPr="00E62CFA">
        <w:t>distanceY</w:t>
      </w:r>
      <w:proofErr w:type="spellEnd"/>
      <w:r w:rsidRPr="00E62CFA">
        <w:t xml:space="preserve">, </w:t>
      </w:r>
      <w:proofErr w:type="spellStart"/>
      <w:r w:rsidRPr="00E62CFA">
        <w:t>distanceZ</w:t>
      </w:r>
      <w:proofErr w:type="spellEnd"/>
      <w:r w:rsidRPr="00E62CFA">
        <w:t>) – положение камеры в мировом пространстве, второй вектор (0, 0, 0) – точка, на которую н</w:t>
      </w:r>
      <w:r>
        <w:t>аправлена камера, третий вектор</w:t>
      </w:r>
      <w:r>
        <w:br/>
      </w:r>
      <w:r w:rsidRPr="00E62CFA">
        <w:t>(0, 1, 0) – вектор «вверх» (ось Y). Это определяет ориентацию камеры и формирует основу для построения сцены:</w:t>
      </w:r>
    </w:p>
    <w:p w14:paraId="7524FA77" w14:textId="77777777" w:rsidR="00AE3C85" w:rsidRDefault="00AE3C85" w:rsidP="00C14480">
      <w:pPr>
        <w:pStyle w:val="a6"/>
      </w:pPr>
    </w:p>
    <w:p w14:paraId="7E157F02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gl.MatrixMode(OpenGL.GL_MODELVIEW);</w:t>
      </w:r>
    </w:p>
    <w:p w14:paraId="19B668DA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gl.LoadIdentity();</w:t>
      </w:r>
    </w:p>
    <w:p w14:paraId="05E12B78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gl.LookAt(distanceX, distanceY, distanceZ,</w:t>
      </w:r>
    </w:p>
    <w:p w14:paraId="2A4D5DE2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 xml:space="preserve">          0, 0, 0,</w:t>
      </w:r>
    </w:p>
    <w:p w14:paraId="159B9B9A" w14:textId="04E83EAA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lastRenderedPageBreak/>
        <w:t xml:space="preserve">          0, 1, 0);</w:t>
      </w:r>
    </w:p>
    <w:p w14:paraId="5CB8AF69" w14:textId="77777777" w:rsidR="00AE3C85" w:rsidRPr="00024877" w:rsidRDefault="00AE3C85" w:rsidP="00AE3C85">
      <w:pPr>
        <w:pStyle w:val="a6"/>
      </w:pPr>
    </w:p>
    <w:p w14:paraId="62E68A71" w14:textId="60617233" w:rsidR="00E014F2" w:rsidRDefault="00094E5D" w:rsidP="00440FF3">
      <w:pPr>
        <w:pStyle w:val="a6"/>
      </w:pPr>
      <w:r>
        <w:t>Т</w:t>
      </w:r>
      <w:r w:rsidR="00C14480" w:rsidRPr="00C14480">
        <w:t xml:space="preserve">ест </w:t>
      </w:r>
      <w:r>
        <w:t xml:space="preserve">глубины </w:t>
      </w:r>
      <w:r w:rsidR="00C14480" w:rsidRPr="00C14480">
        <w:t>позволяет корректно отображать взаимное расположение объектов в 3D-пространстве</w:t>
      </w:r>
      <w:r w:rsidR="00AE3C85">
        <w:t>:</w:t>
      </w:r>
    </w:p>
    <w:p w14:paraId="051509E7" w14:textId="74490B76" w:rsidR="00AE3C85" w:rsidRDefault="00AE3C85" w:rsidP="00440FF3">
      <w:pPr>
        <w:pStyle w:val="a6"/>
      </w:pPr>
    </w:p>
    <w:p w14:paraId="31499F3C" w14:textId="5D8F6BCD" w:rsidR="00AE3C85" w:rsidRPr="00AE3C85" w:rsidRDefault="00AE3C85" w:rsidP="00440FF3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gl.Enable(OpenGL.GL_DEPTH_TEST);</w:t>
      </w:r>
    </w:p>
    <w:p w14:paraId="60E0F600" w14:textId="539E7D9A" w:rsidR="00E014F2" w:rsidRDefault="00E014F2" w:rsidP="00440FF3">
      <w:pPr>
        <w:pStyle w:val="a6"/>
      </w:pPr>
    </w:p>
    <w:p w14:paraId="68A67A91" w14:textId="0DEFC366" w:rsidR="00DB25DE" w:rsidRPr="009C59AF" w:rsidRDefault="00B21D22" w:rsidP="00DB25DE">
      <w:pPr>
        <w:pStyle w:val="21"/>
      </w:pPr>
      <w:bookmarkStart w:id="13" w:name="_Toc199176999"/>
      <w:r>
        <w:t>2.2</w:t>
      </w:r>
      <w:r w:rsidR="00DB25DE" w:rsidRPr="00AF1A90">
        <w:t xml:space="preserve">. </w:t>
      </w:r>
      <w:r w:rsidR="00DB25DE">
        <w:t>Цикл отрисовки</w:t>
      </w:r>
      <w:bookmarkEnd w:id="13"/>
    </w:p>
    <w:p w14:paraId="55B8EDDB" w14:textId="49088564" w:rsidR="00DB25DE" w:rsidRDefault="007667D1" w:rsidP="00DB25DE">
      <w:pPr>
        <w:pStyle w:val="a6"/>
      </w:pPr>
      <w:r w:rsidRPr="007667D1">
        <w:t xml:space="preserve">Метод </w:t>
      </w:r>
      <w:proofErr w:type="spellStart"/>
      <w:r w:rsidRPr="007667D1">
        <w:t>GL_OpenGLDraw</w:t>
      </w:r>
      <w:proofErr w:type="spellEnd"/>
      <w:r w:rsidRPr="007667D1">
        <w:t xml:space="preserve"> вызывается при каждом кадре рендеринга и отвечает за </w:t>
      </w:r>
      <w:proofErr w:type="spellStart"/>
      <w:r w:rsidRPr="007667D1">
        <w:t>отрисовку</w:t>
      </w:r>
      <w:proofErr w:type="spellEnd"/>
      <w:r w:rsidRPr="007667D1">
        <w:t xml:space="preserve"> содержимого 3D-сцены в окне. Он реализует цикл обновления изображения, выполняемый при включённой анимации или при необходимости перерисовки.</w:t>
      </w:r>
    </w:p>
    <w:p w14:paraId="58877E2B" w14:textId="3B6BDF3A" w:rsidR="002F7AE4" w:rsidRDefault="007667D1" w:rsidP="002F7AE4">
      <w:pPr>
        <w:pStyle w:val="a6"/>
      </w:pPr>
      <w:r>
        <w:t>Устанавливается голубой цвет фо</w:t>
      </w:r>
      <w:r w:rsidR="002F7AE4">
        <w:t>на</w:t>
      </w:r>
      <w:r>
        <w:t>, затем очищаются:</w:t>
      </w:r>
      <w:r w:rsidR="002F7AE4">
        <w:rPr>
          <w:lang w:val="en-US"/>
        </w:rPr>
        <w:t xml:space="preserve"> </w:t>
      </w:r>
      <w:r>
        <w:t>цветово</w:t>
      </w:r>
      <w:r w:rsidR="002F7AE4">
        <w:t>й буфер (GL_COLOR_BUFFER_BIT) –</w:t>
      </w:r>
      <w:r w:rsidR="002F7AE4">
        <w:rPr>
          <w:lang w:val="en-US"/>
        </w:rPr>
        <w:t xml:space="preserve"> </w:t>
      </w:r>
      <w:r>
        <w:t>для перерисовки сцены,</w:t>
      </w:r>
      <w:r w:rsidR="002F7AE4">
        <w:rPr>
          <w:lang w:val="en-US"/>
        </w:rPr>
        <w:t xml:space="preserve"> </w:t>
      </w:r>
      <w:r>
        <w:t xml:space="preserve">буфер </w:t>
      </w:r>
      <w:r w:rsidR="002F7AE4">
        <w:t>глубины (GL_</w:t>
      </w:r>
      <w:r w:rsidR="002F7AE4">
        <w:rPr>
          <w:lang w:val="en-US"/>
        </w:rPr>
        <w:t xml:space="preserve"> </w:t>
      </w:r>
      <w:r w:rsidR="002F7AE4">
        <w:t>DEPTH_BUFFER_BIT) –</w:t>
      </w:r>
      <w:r w:rsidR="002F7AE4">
        <w:rPr>
          <w:lang w:val="en-US"/>
        </w:rPr>
        <w:t xml:space="preserve"> </w:t>
      </w:r>
      <w:r>
        <w:t xml:space="preserve">для </w:t>
      </w:r>
      <w:r w:rsidR="002F7AE4">
        <w:t>корректной работы теста глубины:</w:t>
      </w:r>
    </w:p>
    <w:p w14:paraId="345F970D" w14:textId="77777777" w:rsidR="002F7AE4" w:rsidRPr="002F7AE4" w:rsidRDefault="002F7AE4" w:rsidP="002F7AE4">
      <w:pPr>
        <w:pStyle w:val="a6"/>
      </w:pPr>
    </w:p>
    <w:p w14:paraId="31A9B11A" w14:textId="77777777" w:rsidR="002F7AE4" w:rsidRPr="002F7AE4" w:rsidRDefault="002F7AE4" w:rsidP="002F7AE4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2F7AE4">
        <w:rPr>
          <w:rFonts w:ascii="Courier New" w:hAnsi="Courier New" w:cs="Courier New"/>
          <w:i/>
          <w:noProof/>
          <w:sz w:val="20"/>
          <w:szCs w:val="20"/>
          <w:lang w:val="en-US"/>
        </w:rPr>
        <w:t>gl.ClearColor(0.53f, 0.81f, 0.92f, 1.0f);</w:t>
      </w:r>
    </w:p>
    <w:p w14:paraId="7B0E2B6D" w14:textId="55FC0816" w:rsidR="00FE3F5B" w:rsidRPr="002F7AE4" w:rsidRDefault="002F7AE4" w:rsidP="002F7AE4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2F7AE4">
        <w:rPr>
          <w:rFonts w:ascii="Courier New" w:hAnsi="Courier New" w:cs="Courier New"/>
          <w:i/>
          <w:noProof/>
          <w:sz w:val="20"/>
          <w:szCs w:val="20"/>
          <w:lang w:val="en-US"/>
        </w:rPr>
        <w:t>gl.Clear(OpenGL.GL_COLOR_BUFFER_BIT | OpenGL.GL_DEPTH_BUFFER_BIT);</w:t>
      </w:r>
    </w:p>
    <w:p w14:paraId="268FA27E" w14:textId="77777777" w:rsidR="003C13DE" w:rsidRDefault="003C13DE" w:rsidP="00C66C2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</w:p>
    <w:p w14:paraId="6BB5A9C7" w14:textId="6700D8F2" w:rsidR="00DB25DE" w:rsidRPr="00C41026" w:rsidRDefault="00DD0746" w:rsidP="00C66C27">
      <w:pPr>
        <w:pStyle w:val="a6"/>
      </w:pPr>
      <w:r>
        <w:t xml:space="preserve">Далее устанавливается модельно-видовая матрица и камера, после вызываются методы </w:t>
      </w:r>
      <w:proofErr w:type="spellStart"/>
      <w:r>
        <w:t>отрисовки</w:t>
      </w:r>
      <w:proofErr w:type="spellEnd"/>
      <w:r>
        <w:t xml:space="preserve"> моделей.</w:t>
      </w:r>
    </w:p>
    <w:p w14:paraId="333F2E35" w14:textId="7EBC033A" w:rsidR="00DB25DE" w:rsidRDefault="00DB25DE" w:rsidP="003A3FD2">
      <w:pPr>
        <w:pStyle w:val="21"/>
      </w:pPr>
      <w:bookmarkStart w:id="14" w:name="_Toc199177000"/>
      <w:r>
        <w:t>2.3</w:t>
      </w:r>
      <w:r w:rsidRPr="00AF1A90">
        <w:t xml:space="preserve">. </w:t>
      </w:r>
      <w:r w:rsidR="00E80264">
        <w:t>Освещение</w:t>
      </w:r>
      <w:bookmarkEnd w:id="14"/>
    </w:p>
    <w:p w14:paraId="5FE9DB17" w14:textId="650D20F6" w:rsidR="007E7349" w:rsidRDefault="007E7349" w:rsidP="007E7349">
      <w:pPr>
        <w:pStyle w:val="a6"/>
      </w:pPr>
      <w:r>
        <w:t>В данной работе я исп</w:t>
      </w:r>
      <w:r>
        <w:t xml:space="preserve">ользую модель освещения </w:t>
      </w:r>
      <w:proofErr w:type="spellStart"/>
      <w:r w:rsidR="00B21D22">
        <w:t>Фонка</w:t>
      </w:r>
      <w:proofErr w:type="spellEnd"/>
      <w:r>
        <w:t xml:space="preserve"> вместе с использованием прожектора. В этой модели используется три вида освещения:</w:t>
      </w:r>
    </w:p>
    <w:p w14:paraId="2986F93E" w14:textId="77777777" w:rsidR="007E7349" w:rsidRDefault="007E7349" w:rsidP="007E7349">
      <w:pPr>
        <w:pStyle w:val="a6"/>
      </w:pPr>
      <w:r>
        <w:t>1) Окружающий свет</w:t>
      </w:r>
    </w:p>
    <w:p w14:paraId="3A148AFA" w14:textId="77777777" w:rsidR="007E7349" w:rsidRDefault="007E7349" w:rsidP="007E7349">
      <w:pPr>
        <w:pStyle w:val="a6"/>
      </w:pPr>
      <w:r>
        <w:t>2)</w:t>
      </w:r>
      <w:r>
        <w:rPr>
          <w:lang w:val="en-US"/>
        </w:rPr>
        <w:t xml:space="preserve"> </w:t>
      </w:r>
      <w:r>
        <w:t>Диффузный свет, который поступает из прожектора.</w:t>
      </w:r>
    </w:p>
    <w:p w14:paraId="41246F4A" w14:textId="77777777" w:rsidR="007E7349" w:rsidRPr="00AD3477" w:rsidRDefault="007E7349" w:rsidP="007E7349">
      <w:pPr>
        <w:pStyle w:val="a6"/>
      </w:pPr>
      <w:r>
        <w:t>3) Зеркальный свет, который создает блик на объекте.</w:t>
      </w:r>
    </w:p>
    <w:p w14:paraId="0DD4CDD2" w14:textId="77777777" w:rsidR="007E7349" w:rsidRPr="007E7349" w:rsidRDefault="007E7349" w:rsidP="007E7349">
      <w:pPr>
        <w:pStyle w:val="a6"/>
      </w:pPr>
    </w:p>
    <w:p w14:paraId="3593FE2D" w14:textId="77777777" w:rsidR="00BA53A2" w:rsidRDefault="003F7E7B" w:rsidP="00BA53A2">
      <w:pPr>
        <w:pStyle w:val="a6"/>
      </w:pPr>
      <w:r w:rsidRPr="003F7E7B">
        <w:lastRenderedPageBreak/>
        <w:t xml:space="preserve">Метод </w:t>
      </w:r>
      <w:proofErr w:type="spellStart"/>
      <w:r w:rsidRPr="003F7E7B">
        <w:t>SetupLighting</w:t>
      </w:r>
      <w:proofErr w:type="spellEnd"/>
      <w:r w:rsidRPr="003F7E7B">
        <w:t xml:space="preserve"> выполняет настройку основного освещения сцены в </w:t>
      </w:r>
      <w:proofErr w:type="spellStart"/>
      <w:r w:rsidRPr="003F7E7B">
        <w:t>OpenGL</w:t>
      </w:r>
      <w:proofErr w:type="spellEnd"/>
      <w:r w:rsidRPr="003F7E7B">
        <w:t xml:space="preserve">. </w:t>
      </w:r>
    </w:p>
    <w:p w14:paraId="7C8A7968" w14:textId="2CE02583" w:rsidR="00193745" w:rsidRDefault="00B0365E" w:rsidP="00065BBA">
      <w:pPr>
        <w:pStyle w:val="a6"/>
      </w:pPr>
      <w:r w:rsidRPr="00B0365E">
        <w:t>Включение системы освещения</w:t>
      </w:r>
      <w:r>
        <w:t xml:space="preserve">: </w:t>
      </w:r>
      <w:r w:rsidR="00065BBA">
        <w:t>GL_LIGHTING –</w:t>
      </w:r>
      <w:r w:rsidR="00BA53A2">
        <w:t xml:space="preserve"> включает глобал</w:t>
      </w:r>
      <w:r>
        <w:t xml:space="preserve">ьную систему освещения в </w:t>
      </w:r>
      <w:proofErr w:type="spellStart"/>
      <w:r>
        <w:t>OpenGL</w:t>
      </w:r>
      <w:proofErr w:type="spellEnd"/>
      <w:r>
        <w:t xml:space="preserve">, </w:t>
      </w:r>
      <w:r w:rsidR="00BA53A2">
        <w:t xml:space="preserve">GL_LIGHT0 </w:t>
      </w:r>
      <w:r w:rsidR="00065BBA">
        <w:t xml:space="preserve">– </w:t>
      </w:r>
      <w:r w:rsidR="00BA53A2">
        <w:t>активирует один из доступных источников света:</w:t>
      </w:r>
    </w:p>
    <w:p w14:paraId="17BD56C2" w14:textId="78824DDE" w:rsidR="00BA53A2" w:rsidRDefault="00BA53A2" w:rsidP="00BA53A2">
      <w:pPr>
        <w:pStyle w:val="a6"/>
      </w:pPr>
    </w:p>
    <w:p w14:paraId="08B802AE" w14:textId="77777777" w:rsidR="00BA53A2" w:rsidRPr="00BA53A2" w:rsidRDefault="00BA53A2" w:rsidP="00BA53A2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BA53A2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gl.Enable(OpenGL.GL_LIGHTING);</w:t>
      </w:r>
    </w:p>
    <w:p w14:paraId="39F2317D" w14:textId="6BC64266" w:rsidR="00BA53A2" w:rsidRPr="00BA53A2" w:rsidRDefault="00BA53A2" w:rsidP="00BA53A2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BA53A2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gl.Enable(OpenGL.GL_LIGHT0);</w:t>
      </w:r>
    </w:p>
    <w:p w14:paraId="2FEE3F84" w14:textId="06DDEBFA" w:rsidR="00BA53A2" w:rsidRDefault="00BA53A2" w:rsidP="00BA53A2">
      <w:pPr>
        <w:pStyle w:val="a6"/>
      </w:pPr>
    </w:p>
    <w:p w14:paraId="0AB28088" w14:textId="47D4FF0B" w:rsidR="00BA53A2" w:rsidRDefault="00B0365E" w:rsidP="0059667C">
      <w:pPr>
        <w:pStyle w:val="a6"/>
      </w:pPr>
      <w:r w:rsidRPr="00B0365E">
        <w:t>Использование материала по цвету объекта</w:t>
      </w:r>
      <w:r w:rsidR="009316E7">
        <w:t xml:space="preserve"> происходит с помощью следующих методов:</w:t>
      </w:r>
      <w:r w:rsidR="009316E7" w:rsidRPr="009316E7">
        <w:t xml:space="preserve"> </w:t>
      </w:r>
      <w:r w:rsidR="009316E7">
        <w:t>GL_COLOR_MATERIAL позволяет использовать текущий цвет, как материал для освещения, параметр GL_AMBIENT_AND_DIFFUSE означает, что указанный цвет влия</w:t>
      </w:r>
      <w:r w:rsidR="0059667C">
        <w:t xml:space="preserve">ет одновременно на фоновое и рассеянное освещение, </w:t>
      </w:r>
      <w:r w:rsidR="009316E7">
        <w:t xml:space="preserve">GL_FRONT_AND_BACK </w:t>
      </w:r>
      <w:r w:rsidR="00065BBA">
        <w:t xml:space="preserve">– </w:t>
      </w:r>
      <w:r w:rsidR="009316E7">
        <w:t>применяет свойства материала к передним и задним граням объекта.</w:t>
      </w:r>
      <w:r w:rsidR="0059667C">
        <w:t xml:space="preserve"> </w:t>
      </w:r>
      <w:r w:rsidR="009316E7">
        <w:t>Это позволяет не задавать отдельно материал, а управлять внешним видом через</w:t>
      </w:r>
      <w:r w:rsidR="0059667C">
        <w:t xml:space="preserve"> цвет объекта:</w:t>
      </w:r>
    </w:p>
    <w:p w14:paraId="4CB7B69E" w14:textId="40163875" w:rsidR="0059667C" w:rsidRDefault="0059667C" w:rsidP="0059667C">
      <w:pPr>
        <w:pStyle w:val="a6"/>
      </w:pPr>
    </w:p>
    <w:p w14:paraId="0FB7DF83" w14:textId="77777777" w:rsidR="0059667C" w:rsidRPr="0059667C" w:rsidRDefault="0059667C" w:rsidP="0059667C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59667C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gl.Enable(OpenGL.GL_COLOR_MATERIAL);</w:t>
      </w:r>
    </w:p>
    <w:p w14:paraId="2F80C462" w14:textId="03134535" w:rsidR="0059667C" w:rsidRPr="0059667C" w:rsidRDefault="0059667C" w:rsidP="0059667C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59667C">
        <w:rPr>
          <w:rFonts w:ascii="Courier New" w:hAnsi="Courier New" w:cs="Courier New"/>
          <w:i/>
          <w:noProof/>
          <w:sz w:val="20"/>
          <w:szCs w:val="20"/>
          <w:lang w:val="en-US"/>
        </w:rPr>
        <w:t>gl.ColorMaterial(OpenGL.GL_FRONT_AND_BACK, OpenGL.GL_AMBIENT_AND_DIFFUSE);</w:t>
      </w:r>
    </w:p>
    <w:p w14:paraId="3A8E54BB" w14:textId="45FECEDA" w:rsidR="0059667C" w:rsidRDefault="0059667C" w:rsidP="0059667C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</w:p>
    <w:p w14:paraId="5B526D8A" w14:textId="3822BD15" w:rsidR="0059667C" w:rsidRDefault="0059667C" w:rsidP="0059667C">
      <w:pPr>
        <w:pStyle w:val="a6"/>
        <w:ind w:firstLine="0"/>
      </w:pPr>
      <w:r>
        <w:t xml:space="preserve">     </w:t>
      </w:r>
      <w:r w:rsidRPr="0059667C">
        <w:t>Каждый источник света может включать в себя три основных компонента:</w:t>
      </w:r>
    </w:p>
    <w:p w14:paraId="714D45AF" w14:textId="5E377934" w:rsidR="00A47B1F" w:rsidRPr="00A47B1F" w:rsidRDefault="00A47B1F" w:rsidP="00A47B1F">
      <w:pPr>
        <w:pStyle w:val="a6"/>
      </w:pPr>
      <w:r>
        <w:t>1)</w:t>
      </w:r>
      <w:r w:rsidRPr="00A47B1F">
        <w:t xml:space="preserve"> </w:t>
      </w:r>
      <w:proofErr w:type="spellStart"/>
      <w:r w:rsidRPr="00A47B1F">
        <w:rPr>
          <w:b/>
          <w:bCs/>
        </w:rPr>
        <w:t>Ambient</w:t>
      </w:r>
      <w:proofErr w:type="spellEnd"/>
      <w:r w:rsidRPr="00A47B1F">
        <w:rPr>
          <w:b/>
          <w:bCs/>
        </w:rPr>
        <w:t xml:space="preserve"> (окружающий свет):</w:t>
      </w:r>
    </w:p>
    <w:p w14:paraId="3C7744C8" w14:textId="77777777" w:rsidR="00A47B1F" w:rsidRPr="00A47B1F" w:rsidRDefault="00A47B1F" w:rsidP="000D74EF">
      <w:pPr>
        <w:pStyle w:val="a6"/>
        <w:numPr>
          <w:ilvl w:val="0"/>
          <w:numId w:val="6"/>
        </w:numPr>
      </w:pPr>
      <w:r w:rsidRPr="00A47B1F">
        <w:t>Симулирует мягкое, рассеянное освещение от всех направлений.</w:t>
      </w:r>
    </w:p>
    <w:p w14:paraId="46969063" w14:textId="57EEB230" w:rsidR="00A47B1F" w:rsidRPr="00A47B1F" w:rsidRDefault="00A47B1F" w:rsidP="000D74EF">
      <w:pPr>
        <w:pStyle w:val="a6"/>
        <w:numPr>
          <w:ilvl w:val="0"/>
          <w:numId w:val="6"/>
        </w:numPr>
      </w:pPr>
      <w:r w:rsidRPr="00A47B1F">
        <w:t xml:space="preserve">Даже если объект не направлен на свет, он будет </w:t>
      </w:r>
      <w:r>
        <w:t>слабо освещён</w:t>
      </w:r>
      <w:r w:rsidRPr="00A47B1F">
        <w:t>.</w:t>
      </w:r>
    </w:p>
    <w:p w14:paraId="192DF6BE" w14:textId="03666D68" w:rsidR="00A47B1F" w:rsidRPr="00A47B1F" w:rsidRDefault="00A47B1F" w:rsidP="000D74EF">
      <w:pPr>
        <w:pStyle w:val="a6"/>
        <w:numPr>
          <w:ilvl w:val="0"/>
          <w:numId w:val="6"/>
        </w:numPr>
      </w:pPr>
      <w:r w:rsidRPr="00A47B1F">
        <w:t>Здесь задается значение 0.1.</w:t>
      </w:r>
    </w:p>
    <w:p w14:paraId="135F8329" w14:textId="60073DBD" w:rsidR="00A47B1F" w:rsidRPr="00A47B1F" w:rsidRDefault="00A47B1F" w:rsidP="00A47B1F">
      <w:pPr>
        <w:pStyle w:val="a6"/>
      </w:pPr>
      <w:r>
        <w:t xml:space="preserve">2) </w:t>
      </w:r>
      <w:proofErr w:type="spellStart"/>
      <w:r w:rsidRPr="00A47B1F">
        <w:rPr>
          <w:b/>
          <w:bCs/>
        </w:rPr>
        <w:t>Diffuse</w:t>
      </w:r>
      <w:proofErr w:type="spellEnd"/>
      <w:r w:rsidRPr="00A47B1F">
        <w:rPr>
          <w:b/>
          <w:bCs/>
        </w:rPr>
        <w:t xml:space="preserve"> (рассеянный свет):</w:t>
      </w:r>
    </w:p>
    <w:p w14:paraId="52376ED8" w14:textId="77777777" w:rsidR="00A47B1F" w:rsidRPr="00A47B1F" w:rsidRDefault="00A47B1F" w:rsidP="000D74EF">
      <w:pPr>
        <w:pStyle w:val="a6"/>
        <w:numPr>
          <w:ilvl w:val="0"/>
          <w:numId w:val="7"/>
        </w:numPr>
      </w:pPr>
      <w:r w:rsidRPr="00A47B1F">
        <w:t>Освещает поверхности, ориентированные к источнику света.</w:t>
      </w:r>
    </w:p>
    <w:p w14:paraId="33A44217" w14:textId="77777777" w:rsidR="00A47B1F" w:rsidRPr="00A47B1F" w:rsidRDefault="00A47B1F" w:rsidP="000D74EF">
      <w:pPr>
        <w:pStyle w:val="a6"/>
        <w:numPr>
          <w:ilvl w:val="0"/>
          <w:numId w:val="7"/>
        </w:numPr>
      </w:pPr>
      <w:r w:rsidRPr="00A47B1F">
        <w:t>Зависит от угла между направлением к свету и нормалью поверхности.</w:t>
      </w:r>
    </w:p>
    <w:p w14:paraId="3F883C3B" w14:textId="2588F172" w:rsidR="00A47B1F" w:rsidRPr="00A47B1F" w:rsidRDefault="00A47B1F" w:rsidP="000D74EF">
      <w:pPr>
        <w:pStyle w:val="a6"/>
        <w:numPr>
          <w:ilvl w:val="0"/>
          <w:numId w:val="7"/>
        </w:numPr>
      </w:pPr>
      <w:r w:rsidRPr="00A47B1F">
        <w:t xml:space="preserve">Основной эффект объема и формы. Значения около </w:t>
      </w:r>
      <w:r w:rsidR="00065BBA">
        <w:t>0.8-</w:t>
      </w:r>
      <w:r w:rsidRPr="00A47B1F">
        <w:t>0.9 дают хороший рассеянный свет.</w:t>
      </w:r>
    </w:p>
    <w:p w14:paraId="687B6F09" w14:textId="2E6A021C" w:rsidR="00A47B1F" w:rsidRPr="00A47B1F" w:rsidRDefault="006D64C4" w:rsidP="00A47B1F">
      <w:pPr>
        <w:pStyle w:val="a6"/>
      </w:pPr>
      <w:r>
        <w:t>3)</w:t>
      </w:r>
      <w:r w:rsidR="00A47B1F" w:rsidRPr="00A47B1F">
        <w:t xml:space="preserve"> </w:t>
      </w:r>
      <w:proofErr w:type="spellStart"/>
      <w:r w:rsidR="00A47B1F" w:rsidRPr="00A47B1F">
        <w:rPr>
          <w:b/>
          <w:bCs/>
        </w:rPr>
        <w:t>Specular</w:t>
      </w:r>
      <w:proofErr w:type="spellEnd"/>
      <w:r w:rsidR="00A47B1F" w:rsidRPr="00A47B1F">
        <w:rPr>
          <w:b/>
          <w:bCs/>
        </w:rPr>
        <w:t xml:space="preserve"> (зеркальное отражение):</w:t>
      </w:r>
    </w:p>
    <w:p w14:paraId="625F90AC" w14:textId="77777777" w:rsidR="00A47B1F" w:rsidRPr="00A47B1F" w:rsidRDefault="00A47B1F" w:rsidP="000D74EF">
      <w:pPr>
        <w:pStyle w:val="a6"/>
        <w:numPr>
          <w:ilvl w:val="0"/>
          <w:numId w:val="8"/>
        </w:numPr>
      </w:pPr>
      <w:r w:rsidRPr="00A47B1F">
        <w:t>Симулирует блики на гладких, глянцевых поверхностях.</w:t>
      </w:r>
    </w:p>
    <w:p w14:paraId="073DFF9D" w14:textId="77777777" w:rsidR="00A47B1F" w:rsidRPr="00A47B1F" w:rsidRDefault="00A47B1F" w:rsidP="000D74EF">
      <w:pPr>
        <w:pStyle w:val="a6"/>
        <w:numPr>
          <w:ilvl w:val="0"/>
          <w:numId w:val="8"/>
        </w:numPr>
      </w:pPr>
      <w:r w:rsidRPr="00A47B1F">
        <w:lastRenderedPageBreak/>
        <w:t>Зависит от угла отражения и положения камеры.</w:t>
      </w:r>
    </w:p>
    <w:p w14:paraId="7083D770" w14:textId="77777777" w:rsidR="00A47B1F" w:rsidRPr="00A47B1F" w:rsidRDefault="00A47B1F" w:rsidP="000D74EF">
      <w:pPr>
        <w:pStyle w:val="a6"/>
        <w:numPr>
          <w:ilvl w:val="0"/>
          <w:numId w:val="8"/>
        </w:numPr>
      </w:pPr>
      <w:r w:rsidRPr="00A47B1F">
        <w:t>Здесь используется значение 0.4, дающее умеренный блеск.</w:t>
      </w:r>
    </w:p>
    <w:p w14:paraId="27BCAA6B" w14:textId="62C951ED" w:rsidR="0059667C" w:rsidRDefault="00A568E8" w:rsidP="0059667C">
      <w:pPr>
        <w:pStyle w:val="a6"/>
        <w:ind w:firstLine="0"/>
      </w:pPr>
      <w:r>
        <w:t>Код, реализующий источники света</w:t>
      </w:r>
      <w:r w:rsidR="00AF4F57">
        <w:rPr>
          <w:lang w:val="en-US"/>
        </w:rPr>
        <w:t>,</w:t>
      </w:r>
      <w:r>
        <w:t xml:space="preserve"> можно увидеть ниже:</w:t>
      </w:r>
    </w:p>
    <w:p w14:paraId="708E37D3" w14:textId="6FD92532" w:rsidR="00A568E8" w:rsidRDefault="00A568E8" w:rsidP="0059667C">
      <w:pPr>
        <w:pStyle w:val="a6"/>
        <w:ind w:firstLine="0"/>
      </w:pPr>
    </w:p>
    <w:p w14:paraId="23579C63" w14:textId="77777777" w:rsidR="00A568E8" w:rsidRPr="00A568E8" w:rsidRDefault="00A568E8" w:rsidP="00A568E8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568E8">
        <w:rPr>
          <w:rFonts w:ascii="Courier New" w:hAnsi="Courier New" w:cs="Courier New"/>
          <w:i/>
          <w:noProof/>
          <w:sz w:val="20"/>
          <w:szCs w:val="20"/>
          <w:lang w:val="en-US"/>
        </w:rPr>
        <w:t>gl.Light(LightName.Light0, LightParameter.Ambient, new float[] { 0.1f, 0.1f, 0.1f, 1 });</w:t>
      </w:r>
    </w:p>
    <w:p w14:paraId="73173FA1" w14:textId="77777777" w:rsidR="00A568E8" w:rsidRPr="00A568E8" w:rsidRDefault="00A568E8" w:rsidP="00A568E8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568E8">
        <w:rPr>
          <w:rFonts w:ascii="Courier New" w:hAnsi="Courier New" w:cs="Courier New"/>
          <w:i/>
          <w:noProof/>
          <w:sz w:val="20"/>
          <w:szCs w:val="20"/>
          <w:lang w:val="en-US"/>
        </w:rPr>
        <w:t>gl.Light(LightName.Light0, LightParameter.Diffuse, new float[] { 0.8f, 0.8f, 0.9f, 1 });</w:t>
      </w:r>
    </w:p>
    <w:p w14:paraId="7874E4A6" w14:textId="026DB23C" w:rsidR="00A568E8" w:rsidRPr="00A568E8" w:rsidRDefault="00A568E8" w:rsidP="00A568E8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568E8">
        <w:rPr>
          <w:rFonts w:ascii="Courier New" w:hAnsi="Courier New" w:cs="Courier New"/>
          <w:i/>
          <w:noProof/>
          <w:sz w:val="20"/>
          <w:szCs w:val="20"/>
          <w:lang w:val="en-US"/>
        </w:rPr>
        <w:t>gl.Light(LightName.Light0, LightParameter.Specular, ne</w:t>
      </w:r>
      <w:r w:rsidR="000D3E98">
        <w:rPr>
          <w:rFonts w:ascii="Courier New" w:hAnsi="Courier New" w:cs="Courier New"/>
          <w:i/>
          <w:noProof/>
          <w:sz w:val="20"/>
          <w:szCs w:val="20"/>
          <w:lang w:val="en-US"/>
        </w:rPr>
        <w:t xml:space="preserve">w float[] { 0.4f, 0.4f, 0.4f, 1 </w:t>
      </w:r>
      <w:r w:rsidRPr="00A568E8">
        <w:rPr>
          <w:rFonts w:ascii="Courier New" w:hAnsi="Courier New" w:cs="Courier New"/>
          <w:i/>
          <w:noProof/>
          <w:sz w:val="20"/>
          <w:szCs w:val="20"/>
          <w:lang w:val="en-US"/>
        </w:rPr>
        <w:t>});</w:t>
      </w:r>
    </w:p>
    <w:p w14:paraId="463CE983" w14:textId="7897119D" w:rsidR="00DB25DE" w:rsidRDefault="00DB25DE" w:rsidP="003A3FD2">
      <w:pPr>
        <w:pStyle w:val="21"/>
      </w:pPr>
      <w:bookmarkStart w:id="15" w:name="_Toc199177001"/>
      <w:r>
        <w:t>2.4</w:t>
      </w:r>
      <w:r w:rsidRPr="00C81B72">
        <w:t xml:space="preserve">. </w:t>
      </w:r>
      <w:r w:rsidR="0015268D">
        <w:t>П</w:t>
      </w:r>
      <w:r w:rsidR="00913246">
        <w:t>остроение сферы</w:t>
      </w:r>
      <w:bookmarkEnd w:id="15"/>
    </w:p>
    <w:p w14:paraId="2FF3CF11" w14:textId="4DD111CB" w:rsidR="00C43E44" w:rsidRPr="007A6E55" w:rsidRDefault="00C43E44" w:rsidP="007A6E55">
      <w:pPr>
        <w:pStyle w:val="a6"/>
      </w:pPr>
      <w:r>
        <w:t xml:space="preserve">Визуализация сферы в </w:t>
      </w:r>
      <w:proofErr w:type="spellStart"/>
      <w:r>
        <w:t>OpenGL</w:t>
      </w:r>
      <w:proofErr w:type="spellEnd"/>
      <w:r>
        <w:t xml:space="preserve"> может быть выполнена различными способами. Один из на</w:t>
      </w:r>
      <w:r w:rsidR="007A6E55">
        <w:t xml:space="preserve">иболее понятных и наглядных – </w:t>
      </w:r>
      <w:r>
        <w:t xml:space="preserve">разбиение сферы на полосы широты и долготы, формирующие сетку из четырёхугольников. В данной реализации используется функция </w:t>
      </w:r>
      <w:proofErr w:type="spellStart"/>
      <w:r>
        <w:t>DrawSphere</w:t>
      </w:r>
      <w:proofErr w:type="spellEnd"/>
      <w:r>
        <w:t>, которая строит сферу с заданным радиусом и числом сегментов по широте и долготе.</w:t>
      </w:r>
    </w:p>
    <w:p w14:paraId="375B97BE" w14:textId="107BED3B" w:rsidR="00C43E44" w:rsidRPr="007A6E55" w:rsidRDefault="00620940" w:rsidP="000D74EF">
      <w:pPr>
        <w:pStyle w:val="a6"/>
        <w:numPr>
          <w:ilvl w:val="0"/>
          <w:numId w:val="9"/>
        </w:numPr>
        <w:spacing w:before="240" w:after="120"/>
        <w:ind w:left="0" w:firstLine="65"/>
        <w:rPr>
          <w:b/>
        </w:rPr>
      </w:pPr>
      <w:r>
        <w:rPr>
          <w:b/>
        </w:rPr>
        <w:t>Полярные координаты</w:t>
      </w:r>
    </w:p>
    <w:p w14:paraId="319FAC98" w14:textId="4FBFC547" w:rsidR="00C43E44" w:rsidRDefault="00C43E44" w:rsidP="00E97875">
      <w:pPr>
        <w:pStyle w:val="a6"/>
      </w:pPr>
      <w:r>
        <w:t>В полярных координатах любая точка на поверхности единичной сферы может быть определена по формулам:</w:t>
      </w:r>
    </w:p>
    <w:p w14:paraId="6B1E72B1" w14:textId="1F10374D" w:rsidR="00C43E44" w:rsidRDefault="00C43E44" w:rsidP="00E97875">
      <w:pPr>
        <w:pStyle w:val="a6"/>
      </w:pPr>
      <w:r>
        <w:t>В коде:</w:t>
      </w:r>
    </w:p>
    <w:p w14:paraId="75FBFE70" w14:textId="585C1837" w:rsidR="00C43E44" w:rsidRDefault="001C2930" w:rsidP="000D74EF">
      <w:pPr>
        <w:pStyle w:val="a6"/>
        <w:numPr>
          <w:ilvl w:val="0"/>
          <w:numId w:val="5"/>
        </w:numPr>
        <w:ind w:left="851" w:hanging="284"/>
      </w:pPr>
      <w:r w:rsidRPr="00D310E1">
        <w:rPr>
          <w:i/>
        </w:rPr>
        <w:t>lat0</w:t>
      </w:r>
      <w:r w:rsidR="00C43E44">
        <w:t xml:space="preserve"> и </w:t>
      </w:r>
      <w:r w:rsidR="00C43E44" w:rsidRPr="00E97875">
        <w:rPr>
          <w:i/>
        </w:rPr>
        <w:t>lat1</w:t>
      </w:r>
      <w:r w:rsidR="0080569B">
        <w:t xml:space="preserve"> –</w:t>
      </w:r>
      <w:r w:rsidR="00C43E44">
        <w:t xml:space="preserve"> два соседних значения широты (от -π/2 до +π/2).</w:t>
      </w:r>
    </w:p>
    <w:p w14:paraId="1189A1B6" w14:textId="759FABFD" w:rsidR="00C43E44" w:rsidRDefault="00C43E44" w:rsidP="000D74EF">
      <w:pPr>
        <w:pStyle w:val="a6"/>
        <w:numPr>
          <w:ilvl w:val="0"/>
          <w:numId w:val="5"/>
        </w:numPr>
        <w:ind w:left="851" w:hanging="284"/>
      </w:pPr>
      <w:proofErr w:type="spellStart"/>
      <w:r w:rsidRPr="00334E4E">
        <w:rPr>
          <w:i/>
        </w:rPr>
        <w:t>lng</w:t>
      </w:r>
      <w:proofErr w:type="spellEnd"/>
      <w:r w:rsidR="0080569B">
        <w:t xml:space="preserve"> – </w:t>
      </w:r>
      <w:r>
        <w:t>значение долготы (от 0 до 2π).</w:t>
      </w:r>
    </w:p>
    <w:p w14:paraId="69268465" w14:textId="1D4F3320" w:rsidR="00C43E44" w:rsidRDefault="00C43E44" w:rsidP="000D74EF">
      <w:pPr>
        <w:pStyle w:val="a6"/>
        <w:numPr>
          <w:ilvl w:val="0"/>
          <w:numId w:val="5"/>
        </w:numPr>
        <w:ind w:left="851" w:hanging="284"/>
      </w:pPr>
      <w:r w:rsidRPr="00B30B7F">
        <w:rPr>
          <w:i/>
        </w:rPr>
        <w:t xml:space="preserve">zr0 = </w:t>
      </w:r>
      <w:proofErr w:type="spellStart"/>
      <w:r w:rsidRPr="00B30B7F">
        <w:rPr>
          <w:i/>
        </w:rPr>
        <w:t>radius</w:t>
      </w:r>
      <w:proofErr w:type="spellEnd"/>
      <w:r w:rsidRPr="00B30B7F">
        <w:rPr>
          <w:i/>
        </w:rPr>
        <w:t xml:space="preserve"> * </w:t>
      </w:r>
      <w:proofErr w:type="spellStart"/>
      <w:r w:rsidRPr="00B30B7F">
        <w:rPr>
          <w:i/>
        </w:rPr>
        <w:t>cos</w:t>
      </w:r>
      <w:proofErr w:type="spellEnd"/>
      <w:r w:rsidRPr="00B30B7F">
        <w:rPr>
          <w:i/>
        </w:rPr>
        <w:t>(lat0)</w:t>
      </w:r>
      <w:r w:rsidR="0080569B">
        <w:t xml:space="preserve"> – </w:t>
      </w:r>
      <w:r>
        <w:t>проекция текущей широты на XY-плоскость.</w:t>
      </w:r>
    </w:p>
    <w:p w14:paraId="1A001991" w14:textId="287F8209" w:rsidR="00C43E44" w:rsidRDefault="00C43E44" w:rsidP="000D74EF">
      <w:pPr>
        <w:pStyle w:val="a6"/>
        <w:numPr>
          <w:ilvl w:val="0"/>
          <w:numId w:val="5"/>
        </w:numPr>
        <w:ind w:left="851" w:hanging="284"/>
      </w:pPr>
      <w:r w:rsidRPr="00B30B7F">
        <w:rPr>
          <w:i/>
        </w:rPr>
        <w:t xml:space="preserve">z0 = </w:t>
      </w:r>
      <w:proofErr w:type="spellStart"/>
      <w:r w:rsidRPr="00B30B7F">
        <w:rPr>
          <w:i/>
        </w:rPr>
        <w:t>radius</w:t>
      </w:r>
      <w:proofErr w:type="spellEnd"/>
      <w:r w:rsidRPr="00B30B7F">
        <w:rPr>
          <w:i/>
        </w:rPr>
        <w:t xml:space="preserve"> * </w:t>
      </w:r>
      <w:proofErr w:type="spellStart"/>
      <w:r w:rsidRPr="00B30B7F">
        <w:rPr>
          <w:i/>
        </w:rPr>
        <w:t>sin</w:t>
      </w:r>
      <w:proofErr w:type="spellEnd"/>
      <w:r w:rsidRPr="00B30B7F">
        <w:rPr>
          <w:i/>
        </w:rPr>
        <w:t>(lat0)</w:t>
      </w:r>
      <w:r w:rsidR="0080569B">
        <w:t xml:space="preserve"> –</w:t>
      </w:r>
      <w:r>
        <w:t xml:space="preserve"> координата по оси Z.</w:t>
      </w:r>
    </w:p>
    <w:p w14:paraId="6E7BF7E5" w14:textId="6638B109" w:rsidR="003B26D2" w:rsidRPr="00AF31BA" w:rsidRDefault="003B26D2" w:rsidP="000D74EF">
      <w:pPr>
        <w:pStyle w:val="a6"/>
        <w:numPr>
          <w:ilvl w:val="0"/>
          <w:numId w:val="9"/>
        </w:numPr>
        <w:spacing w:before="240" w:after="120"/>
        <w:ind w:left="0" w:firstLine="142"/>
        <w:rPr>
          <w:b/>
        </w:rPr>
      </w:pPr>
      <w:r w:rsidRPr="00AF31BA">
        <w:rPr>
          <w:b/>
        </w:rPr>
        <w:t>Сеточная аппроксимация сферы</w:t>
      </w:r>
    </w:p>
    <w:p w14:paraId="430E732D" w14:textId="1AB8D82C" w:rsidR="00C43E44" w:rsidRDefault="00C43E44" w:rsidP="005702E1">
      <w:pPr>
        <w:pStyle w:val="a6"/>
      </w:pPr>
      <w:r>
        <w:t>Визуально сфера разбивается на горизонтальные полосы, каждая из которых состоит из сегментов, соединяющих два соседних уровня широты (</w:t>
      </w:r>
      <w:r w:rsidRPr="00D310E1">
        <w:rPr>
          <w:i/>
        </w:rPr>
        <w:t>lat0, lat1</w:t>
      </w:r>
      <w:r>
        <w:t>) с помощью вертикальных полос по долготе (</w:t>
      </w:r>
      <w:proofErr w:type="spellStart"/>
      <w:r w:rsidRPr="00B30B7F">
        <w:rPr>
          <w:i/>
        </w:rPr>
        <w:t>lonSegments</w:t>
      </w:r>
      <w:proofErr w:type="spellEnd"/>
      <w:r>
        <w:t xml:space="preserve">). Это формирует четырёхугольную сетку, </w:t>
      </w:r>
      <w:proofErr w:type="spellStart"/>
      <w:r>
        <w:t>отрисованную</w:t>
      </w:r>
      <w:proofErr w:type="spellEnd"/>
      <w:r>
        <w:t xml:space="preserve"> с помощью режима GL_QUAD_STRIP.</w:t>
      </w:r>
    </w:p>
    <w:p w14:paraId="1C6567E1" w14:textId="1738CE89" w:rsidR="00C43E44" w:rsidRDefault="00C43E44" w:rsidP="00C43E44">
      <w:pPr>
        <w:pStyle w:val="a6"/>
      </w:pPr>
      <w:r>
        <w:lastRenderedPageBreak/>
        <w:t>Для каждого сегмента:</w:t>
      </w:r>
    </w:p>
    <w:p w14:paraId="14FBE40F" w14:textId="4A07A516" w:rsidR="005702E1" w:rsidRDefault="003D5F1F" w:rsidP="000D74EF">
      <w:pPr>
        <w:pStyle w:val="a6"/>
        <w:numPr>
          <w:ilvl w:val="0"/>
          <w:numId w:val="5"/>
        </w:numPr>
        <w:ind w:left="851" w:hanging="284"/>
      </w:pPr>
      <w:r w:rsidRPr="003D5F1F">
        <w:t>Строится лента из четы</w:t>
      </w:r>
      <w:r w:rsidR="008B4F28">
        <w:t xml:space="preserve">рёхугольников между </w:t>
      </w:r>
      <w:r w:rsidR="008B4F28" w:rsidRPr="006008A4">
        <w:rPr>
          <w:i/>
        </w:rPr>
        <w:t>lat0</w:t>
      </w:r>
      <w:r w:rsidR="008B4F28">
        <w:t xml:space="preserve"> и </w:t>
      </w:r>
      <w:r w:rsidR="008B4F28" w:rsidRPr="006008A4">
        <w:rPr>
          <w:i/>
        </w:rPr>
        <w:t>lat1</w:t>
      </w:r>
      <w:r w:rsidR="008B4F28">
        <w:t>.</w:t>
      </w:r>
    </w:p>
    <w:p w14:paraId="1E68E20D" w14:textId="2B5F8725" w:rsidR="005702E1" w:rsidRDefault="008B4F28" w:rsidP="000D74EF">
      <w:pPr>
        <w:pStyle w:val="a6"/>
        <w:numPr>
          <w:ilvl w:val="0"/>
          <w:numId w:val="5"/>
        </w:numPr>
        <w:ind w:left="851" w:hanging="284"/>
      </w:pPr>
      <w:r>
        <w:t xml:space="preserve">Каждая полоса создаётся внутри цикла </w:t>
      </w:r>
      <w:proofErr w:type="spellStart"/>
      <w:r w:rsidRPr="008B4F28">
        <w:rPr>
          <w:i/>
        </w:rPr>
        <w:t>for</w:t>
      </w:r>
      <w:proofErr w:type="spellEnd"/>
      <w:r>
        <w:t>, проходящего по долготе.</w:t>
      </w:r>
    </w:p>
    <w:p w14:paraId="4BB3B60D" w14:textId="77777777" w:rsidR="00C43E44" w:rsidRDefault="00C43E44" w:rsidP="00C43E44">
      <w:pPr>
        <w:pStyle w:val="a6"/>
      </w:pPr>
      <w:r>
        <w:t xml:space="preserve">Таким образом, сетка состоит из </w:t>
      </w:r>
      <w:proofErr w:type="spellStart"/>
      <w:r w:rsidRPr="006008A4">
        <w:rPr>
          <w:i/>
        </w:rPr>
        <w:t>latSegments</w:t>
      </w:r>
      <w:proofErr w:type="spellEnd"/>
      <w:r w:rsidRPr="006008A4">
        <w:rPr>
          <w:i/>
        </w:rPr>
        <w:t xml:space="preserve"> × </w:t>
      </w:r>
      <w:proofErr w:type="spellStart"/>
      <w:r w:rsidRPr="006008A4">
        <w:rPr>
          <w:i/>
        </w:rPr>
        <w:t>lonSegments</w:t>
      </w:r>
      <w:proofErr w:type="spellEnd"/>
      <w:r>
        <w:t xml:space="preserve"> четырёхугольников, визуально образующих сферу.</w:t>
      </w:r>
    </w:p>
    <w:p w14:paraId="0C4A8512" w14:textId="70F2BA07" w:rsidR="00C43E44" w:rsidRPr="006008A4" w:rsidRDefault="00C43E44" w:rsidP="000D74EF">
      <w:pPr>
        <w:pStyle w:val="a6"/>
        <w:numPr>
          <w:ilvl w:val="0"/>
          <w:numId w:val="9"/>
        </w:numPr>
        <w:ind w:left="-142" w:firstLine="349"/>
        <w:rPr>
          <w:b/>
        </w:rPr>
      </w:pPr>
      <w:r w:rsidRPr="006008A4">
        <w:rPr>
          <w:b/>
        </w:rPr>
        <w:t>Нормали и текстурные координаты</w:t>
      </w:r>
    </w:p>
    <w:p w14:paraId="0290FFB8" w14:textId="6FAA35ED" w:rsidR="005C0041" w:rsidRDefault="00C43E44" w:rsidP="005C0041">
      <w:pPr>
        <w:pStyle w:val="a6"/>
      </w:pPr>
      <w:r>
        <w:t>Нормаль каждой вершины (</w:t>
      </w:r>
      <w:proofErr w:type="spellStart"/>
      <w:r>
        <w:t>gl.Normal</w:t>
      </w:r>
      <w:proofErr w:type="spellEnd"/>
      <w:r>
        <w:t>) совпадает с напра</w:t>
      </w:r>
      <w:r w:rsidR="005C0041">
        <w:t>влением радиуса из центра сферы.</w:t>
      </w:r>
    </w:p>
    <w:p w14:paraId="0C0F599E" w14:textId="54130445" w:rsidR="00C43E44" w:rsidRDefault="005C0041" w:rsidP="001C2930">
      <w:pPr>
        <w:pStyle w:val="a6"/>
      </w:pPr>
      <w:r>
        <w:t xml:space="preserve">Текстурные координаты </w:t>
      </w:r>
      <w:proofErr w:type="spellStart"/>
      <w:r>
        <w:t>gl.TexCoord</w:t>
      </w:r>
      <w:proofErr w:type="spellEnd"/>
      <w:r>
        <w:t xml:space="preserve">(u, v) задаются на основе параметров (u, v), соответствующих нормализованным долготе и широте. </w:t>
      </w:r>
    </w:p>
    <w:p w14:paraId="43EDC9F4" w14:textId="09DBDE47" w:rsidR="00C43E44" w:rsidRPr="001C2930" w:rsidRDefault="00C43E44" w:rsidP="000D74EF">
      <w:pPr>
        <w:pStyle w:val="a6"/>
        <w:numPr>
          <w:ilvl w:val="0"/>
          <w:numId w:val="9"/>
        </w:numPr>
        <w:ind w:left="142" w:firstLine="142"/>
        <w:rPr>
          <w:b/>
        </w:rPr>
      </w:pPr>
      <w:r w:rsidRPr="001C2930">
        <w:rPr>
          <w:b/>
        </w:rPr>
        <w:t>Использование GL_QUAD_STRIP</w:t>
      </w:r>
    </w:p>
    <w:p w14:paraId="67670BF4" w14:textId="45CA8610" w:rsidR="00C43E44" w:rsidRDefault="00C43E44" w:rsidP="00301137">
      <w:pPr>
        <w:pStyle w:val="a6"/>
      </w:pPr>
      <w:r>
        <w:t>Режим GL_QUAD_STRIP строит полосу из соединённых четырёхугольников. Каждая пара вершин, добавляемая в цикле, образует один новый четырёхугольник вместе с предыдущей парой. Это позволяет минимизировать количество операций и вершин при построении регулярной сетки.</w:t>
      </w:r>
    </w:p>
    <w:p w14:paraId="073CD3AB" w14:textId="5EFB0F94" w:rsidR="00DB25DE" w:rsidRDefault="00C43E44" w:rsidP="00301137">
      <w:pPr>
        <w:pStyle w:val="a6"/>
      </w:pPr>
      <w:r>
        <w:t xml:space="preserve">Метод </w:t>
      </w:r>
      <w:proofErr w:type="spellStart"/>
      <w:r>
        <w:t>DrawSphere</w:t>
      </w:r>
      <w:proofErr w:type="spellEnd"/>
      <w:r>
        <w:t xml:space="preserve"> создаёт реалистичную сферическую модель с четырёхугольной топологией</w:t>
      </w:r>
      <w:r w:rsidR="00402870">
        <w:t xml:space="preserve">. </w:t>
      </w:r>
      <w:r>
        <w:t>Он представляет собой пример процедурной генерации геометрии с использованием тригонометрических преобразований и параметризации поверхности.</w:t>
      </w:r>
    </w:p>
    <w:p w14:paraId="236C7DC7" w14:textId="369CC8FA" w:rsidR="00765C57" w:rsidRPr="003D537C" w:rsidRDefault="005B535E" w:rsidP="003A3FD2">
      <w:pPr>
        <w:pStyle w:val="21"/>
      </w:pPr>
      <w:bookmarkStart w:id="16" w:name="_Toc199177002"/>
      <w:r>
        <w:t>2.5</w:t>
      </w:r>
      <w:r w:rsidR="00765C57" w:rsidRPr="00C81B72">
        <w:t xml:space="preserve">. </w:t>
      </w:r>
      <w:r w:rsidR="00765C57">
        <w:t>Интерфейс программы</w:t>
      </w:r>
      <w:bookmarkEnd w:id="16"/>
    </w:p>
    <w:p w14:paraId="14220267" w14:textId="3F7C05DD" w:rsidR="00765C57" w:rsidRDefault="00FD6C53" w:rsidP="00765C57">
      <w:pPr>
        <w:pStyle w:val="a6"/>
        <w:jc w:val="left"/>
        <w:rPr>
          <w:rFonts w:eastAsiaTheme="minorEastAsia"/>
        </w:rPr>
      </w:pPr>
      <w:r w:rsidRPr="00FD6C53">
        <w:rPr>
          <w:rFonts w:eastAsiaTheme="minorEastAsia"/>
        </w:rPr>
        <w:t xml:space="preserve">В данном приложении пользовательский интерфейс реализован с использованием технологии </w:t>
      </w:r>
      <w:proofErr w:type="spellStart"/>
      <w:r w:rsidRPr="00FD6C53">
        <w:rPr>
          <w:rFonts w:eastAsiaTheme="minorEastAsia"/>
        </w:rPr>
        <w:t>Windows</w:t>
      </w:r>
      <w:proofErr w:type="spellEnd"/>
      <w:r w:rsidRPr="00FD6C53">
        <w:rPr>
          <w:rFonts w:eastAsiaTheme="minorEastAsia"/>
        </w:rPr>
        <w:t xml:space="preserve"> </w:t>
      </w:r>
      <w:proofErr w:type="spellStart"/>
      <w:r w:rsidRPr="00FD6C53">
        <w:rPr>
          <w:rFonts w:eastAsiaTheme="minorEastAsia"/>
        </w:rPr>
        <w:t>Forms</w:t>
      </w:r>
      <w:proofErr w:type="spellEnd"/>
      <w:r>
        <w:rPr>
          <w:rFonts w:eastAsiaTheme="minorEastAsia"/>
        </w:rPr>
        <w:t xml:space="preserve">. </w:t>
      </w:r>
      <w:r w:rsidRPr="00FD6C53">
        <w:rPr>
          <w:rFonts w:eastAsiaTheme="minorEastAsia"/>
        </w:rPr>
        <w:t xml:space="preserve">Это позволило быстро и легко создать окно программы, добавить необходимые элементы управления и обеспечить удобное взаимодействие с визуализацией на базе </w:t>
      </w:r>
      <w:proofErr w:type="spellStart"/>
      <w:r w:rsidRPr="00FD6C53">
        <w:rPr>
          <w:rFonts w:eastAsiaTheme="minorEastAsia"/>
        </w:rPr>
        <w:t>SharpGL</w:t>
      </w:r>
      <w:proofErr w:type="spellEnd"/>
      <w:r w:rsidRPr="00FD6C53">
        <w:rPr>
          <w:rFonts w:eastAsiaTheme="minorEastAsia"/>
        </w:rPr>
        <w:t xml:space="preserve">. </w:t>
      </w:r>
      <w:r w:rsidR="00B35AAD">
        <w:rPr>
          <w:rFonts w:eastAsiaTheme="minorEastAsia"/>
        </w:rPr>
        <w:t>Увидеть это можно на рисунках 2-3.</w:t>
      </w:r>
    </w:p>
    <w:p w14:paraId="77C2EB5A" w14:textId="77777777" w:rsidR="00765C57" w:rsidRPr="003D537C" w:rsidRDefault="00765C57" w:rsidP="00765C57">
      <w:pPr>
        <w:pStyle w:val="a6"/>
        <w:ind w:firstLine="0"/>
        <w:jc w:val="left"/>
        <w:rPr>
          <w:rFonts w:eastAsiaTheme="minorEastAsia"/>
        </w:rPr>
      </w:pPr>
    </w:p>
    <w:p w14:paraId="0BCBD5E8" w14:textId="07781502" w:rsidR="00765C57" w:rsidRPr="00580DD8" w:rsidRDefault="00663660" w:rsidP="00E91110">
      <w:pPr>
        <w:pStyle w:val="a6"/>
        <w:ind w:firstLine="0"/>
        <w:rPr>
          <w:noProof/>
          <w:lang w:eastAsia="ru-RU"/>
        </w:rPr>
      </w:pPr>
      <w:r w:rsidRPr="00663660">
        <w:rPr>
          <w:noProof/>
          <w:lang w:eastAsia="ru-RU"/>
        </w:rPr>
        <w:lastRenderedPageBreak/>
        <w:drawing>
          <wp:inline distT="0" distB="0" distL="0" distR="0" wp14:anchorId="749E4939" wp14:editId="0F320E9F">
            <wp:extent cx="5329676" cy="381007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527" cy="38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2A6" w14:textId="35E5CEE0" w:rsidR="00765C57" w:rsidRPr="00580DD8" w:rsidRDefault="003A28EF" w:rsidP="00765C57">
      <w:pPr>
        <w:pStyle w:val="a6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</w:t>
      </w:r>
      <w:r w:rsidR="00765C57" w:rsidRPr="00580DD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Окно и интерфейс программы</w:t>
      </w:r>
    </w:p>
    <w:p w14:paraId="53CA873B" w14:textId="6B88F963" w:rsidR="00344F83" w:rsidRPr="003D537C" w:rsidRDefault="00344F83" w:rsidP="00765C57">
      <w:pPr>
        <w:pStyle w:val="a6"/>
        <w:ind w:firstLine="0"/>
        <w:jc w:val="center"/>
        <w:rPr>
          <w:rFonts w:eastAsiaTheme="minorEastAsi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3872"/>
        <w:gridCol w:w="3137"/>
      </w:tblGrid>
      <w:tr w:rsidR="00344F83" w14:paraId="3A28C9C1" w14:textId="77777777" w:rsidTr="000D3E98">
        <w:trPr>
          <w:trHeight w:val="6325"/>
        </w:trPr>
        <w:tc>
          <w:tcPr>
            <w:tcW w:w="2552" w:type="dxa"/>
          </w:tcPr>
          <w:p w14:paraId="317A4402" w14:textId="77777777" w:rsidR="00344F83" w:rsidRDefault="00344F83" w:rsidP="00344F83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</w:p>
          <w:p w14:paraId="0D499839" w14:textId="77777777" w:rsidR="00072B0E" w:rsidRDefault="00072B0E" w:rsidP="00344F83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</w:p>
          <w:p w14:paraId="0EF58118" w14:textId="77777777" w:rsidR="00072B0E" w:rsidRDefault="00072B0E" w:rsidP="00344F83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</w:p>
          <w:p w14:paraId="055EDF05" w14:textId="263F5C6B" w:rsidR="00072B0E" w:rsidRDefault="00072B0E" w:rsidP="00344F83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</w:p>
          <w:p w14:paraId="1D0CA806" w14:textId="756ABBD0" w:rsidR="00072B0E" w:rsidRDefault="00072B0E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 w:rsidRPr="005C2F8F">
              <w:rPr>
                <w:noProof/>
                <w:sz w:val="18"/>
                <w:szCs w:val="18"/>
                <w:u w:val="single"/>
                <w:lang w:eastAsia="ru-RU"/>
              </w:rPr>
              <w:t>1.</w:t>
            </w:r>
            <w:r w:rsidR="00854073">
              <w:rPr>
                <w:noProof/>
                <w:sz w:val="18"/>
                <w:szCs w:val="18"/>
                <w:u w:val="single"/>
                <w:lang w:eastAsia="ru-RU"/>
              </w:rPr>
              <w:t xml:space="preserve"> </w:t>
            </w:r>
            <w:r w:rsidRPr="005C2F8F">
              <w:rPr>
                <w:noProof/>
                <w:sz w:val="18"/>
                <w:szCs w:val="18"/>
                <w:u w:val="single"/>
                <w:lang w:eastAsia="ru-RU"/>
              </w:rPr>
              <w:t>Список контрольных точек</w:t>
            </w:r>
          </w:p>
          <w:p w14:paraId="246306CF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22CA095B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12070EB9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5783E31C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19414DE1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3F0E616B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65E46120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588B7FE4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56E48CDF" w14:textId="7777777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3B320B74" w14:textId="4EB61CC7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w:t>2. Параметр вывода</w:t>
            </w:r>
          </w:p>
          <w:p w14:paraId="275461FC" w14:textId="29521F9A" w:rsidR="00854073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789212C6" w14:textId="4E931A9B" w:rsidR="00854073" w:rsidRDefault="00D944C8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32A55E3" wp14:editId="4DE8E57D">
                      <wp:simplePos x="0" y="0"/>
                      <wp:positionH relativeFrom="column">
                        <wp:posOffset>1092835</wp:posOffset>
                      </wp:positionH>
                      <wp:positionV relativeFrom="paragraph">
                        <wp:posOffset>5080</wp:posOffset>
                      </wp:positionV>
                      <wp:extent cx="680532" cy="121567"/>
                      <wp:effectExtent l="0" t="57150" r="5715" b="31115"/>
                      <wp:wrapNone/>
                      <wp:docPr id="9" name="Прямая со стрелкой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0532" cy="1215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A8AE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9" o:spid="_x0000_s1026" type="#_x0000_t32" style="position:absolute;margin-left:86.05pt;margin-top:.4pt;width:53.6pt;height:9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54073">
              <w:rPr>
                <w:noProof/>
                <w:sz w:val="18"/>
                <w:szCs w:val="18"/>
                <w:u w:val="single"/>
                <w:lang w:eastAsia="ru-RU"/>
              </w:rPr>
              <w:t>3. Освещение</w:t>
            </w:r>
          </w:p>
          <w:p w14:paraId="045B9A50" w14:textId="09576388" w:rsidR="00854073" w:rsidRPr="005C2F8F" w:rsidRDefault="00854073" w:rsidP="00344F83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</w:tc>
        <w:tc>
          <w:tcPr>
            <w:tcW w:w="3872" w:type="dxa"/>
          </w:tcPr>
          <w:p w14:paraId="493B9CB2" w14:textId="3B7AE672" w:rsidR="00344F83" w:rsidRDefault="00D944C8" w:rsidP="00765C57">
            <w:pPr>
              <w:pStyle w:val="a6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4415310" wp14:editId="1D968A2B">
                      <wp:simplePos x="0" y="0"/>
                      <wp:positionH relativeFrom="column">
                        <wp:posOffset>-384175</wp:posOffset>
                      </wp:positionH>
                      <wp:positionV relativeFrom="paragraph">
                        <wp:posOffset>3238500</wp:posOffset>
                      </wp:positionV>
                      <wp:extent cx="533382" cy="84569"/>
                      <wp:effectExtent l="0" t="57150" r="19685" b="29845"/>
                      <wp:wrapNone/>
                      <wp:docPr id="8" name="Прямая со стрелкой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382" cy="8456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68AB0" id="Прямая со стрелкой 8" o:spid="_x0000_s1026" type="#_x0000_t32" style="position:absolute;margin-left:-30.25pt;margin-top:255pt;width:42pt;height:6.6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F39242" wp14:editId="49F80364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1025525</wp:posOffset>
                      </wp:positionV>
                      <wp:extent cx="295686" cy="327704"/>
                      <wp:effectExtent l="0" t="38100" r="47625" b="34290"/>
                      <wp:wrapNone/>
                      <wp:docPr id="7" name="Прямая со стрелкой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95686" cy="327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621FA6" id="Прямая со стрелкой 7" o:spid="_x0000_s1026" type="#_x0000_t32" style="position:absolute;margin-left:-9.25pt;margin-top:80.75pt;width:23.3pt;height:25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44F83" w:rsidRPr="00F7078E">
              <w:rPr>
                <w:noProof/>
                <w:lang w:eastAsia="ru-RU"/>
              </w:rPr>
              <w:drawing>
                <wp:inline distT="0" distB="0" distL="0" distR="0" wp14:anchorId="3BD7F2DB" wp14:editId="668C8FDA">
                  <wp:extent cx="1941957" cy="4065804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764" cy="410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7" w:type="dxa"/>
          </w:tcPr>
          <w:p w14:paraId="6232F4BD" w14:textId="77777777" w:rsidR="00344F83" w:rsidRDefault="00344F83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lang w:eastAsia="ru-RU"/>
              </w:rPr>
            </w:pPr>
          </w:p>
          <w:p w14:paraId="509013DA" w14:textId="711D3B59" w:rsidR="0045667F" w:rsidRDefault="0045667F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C10E730" wp14:editId="73CFE6BE">
                      <wp:simplePos x="0" y="0"/>
                      <wp:positionH relativeFrom="column">
                        <wp:posOffset>-255906</wp:posOffset>
                      </wp:positionH>
                      <wp:positionV relativeFrom="paragraph">
                        <wp:posOffset>158115</wp:posOffset>
                      </wp:positionV>
                      <wp:extent cx="732155" cy="156210"/>
                      <wp:effectExtent l="19050" t="57150" r="29845" b="34290"/>
                      <wp:wrapNone/>
                      <wp:docPr id="11" name="Прямая со стрелкой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32155" cy="1562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2FE04" id="Прямая со стрелкой 11" o:spid="_x0000_s1026" type="#_x0000_t32" style="position:absolute;margin-left:-20.15pt;margin-top:12.45pt;width:57.65pt;height:12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8428E35" w14:textId="251B547E" w:rsidR="0045667F" w:rsidRDefault="0045667F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 w:rsidRPr="0045667F">
              <w:rPr>
                <w:noProof/>
                <w:sz w:val="18"/>
                <w:szCs w:val="18"/>
                <w:u w:val="single"/>
                <w:lang w:eastAsia="ru-RU"/>
              </w:rPr>
              <w:t>4. Просмотр сцены</w:t>
            </w:r>
          </w:p>
          <w:p w14:paraId="7394E832" w14:textId="77777777" w:rsidR="0045667F" w:rsidRDefault="0045667F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26736A3D" w14:textId="77777777" w:rsidR="0045667F" w:rsidRDefault="0045667F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40BC0FB7" w14:textId="709AAE30" w:rsidR="0045667F" w:rsidRDefault="008135C6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A92512C" wp14:editId="3AEC7DEE">
                      <wp:simplePos x="0" y="0"/>
                      <wp:positionH relativeFrom="column">
                        <wp:posOffset>-281305</wp:posOffset>
                      </wp:positionH>
                      <wp:positionV relativeFrom="paragraph">
                        <wp:posOffset>182245</wp:posOffset>
                      </wp:positionV>
                      <wp:extent cx="622300" cy="130810"/>
                      <wp:effectExtent l="19050" t="57150" r="25400" b="21590"/>
                      <wp:wrapNone/>
                      <wp:docPr id="12" name="Прямая со стрелкой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22300" cy="1308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B83877" id="Прямая со стрелкой 12" o:spid="_x0000_s1026" type="#_x0000_t32" style="position:absolute;margin-left:-22.15pt;margin-top:14.35pt;width:49pt;height:10.3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4493E3A" w14:textId="0E8A7442" w:rsidR="0045667F" w:rsidRDefault="0045667F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w:t>5. Параметры маятника</w:t>
            </w:r>
          </w:p>
          <w:p w14:paraId="573A0C2A" w14:textId="77777777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1A6B7C2A" w14:textId="77777777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20837E25" w14:textId="59869635" w:rsidR="007E7F45" w:rsidRDefault="008135C6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915D4EE" wp14:editId="436D4240">
                      <wp:simplePos x="0" y="0"/>
                      <wp:positionH relativeFrom="column">
                        <wp:posOffset>-262255</wp:posOffset>
                      </wp:positionH>
                      <wp:positionV relativeFrom="paragraph">
                        <wp:posOffset>238125</wp:posOffset>
                      </wp:positionV>
                      <wp:extent cx="882650" cy="72390"/>
                      <wp:effectExtent l="0" t="57150" r="12700" b="22860"/>
                      <wp:wrapNone/>
                      <wp:docPr id="13" name="Прямая со стрелкой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82650" cy="723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00B748" id="Прямая со стрелкой 13" o:spid="_x0000_s1026" type="#_x0000_t32" style="position:absolute;margin-left:-20.65pt;margin-top:18.75pt;width:69.5pt;height:5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4D10DE0" w14:textId="287988EC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w:t>6. Текстуры</w:t>
            </w:r>
          </w:p>
          <w:p w14:paraId="79890124" w14:textId="1977C3D2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229FFE92" w14:textId="4450DE26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6D672FFE" w14:textId="17727C28" w:rsidR="007E7F45" w:rsidRDefault="008135C6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D77D936" wp14:editId="14E13CAF">
                      <wp:simplePos x="0" y="0"/>
                      <wp:positionH relativeFrom="column">
                        <wp:posOffset>-255906</wp:posOffset>
                      </wp:positionH>
                      <wp:positionV relativeFrom="paragraph">
                        <wp:posOffset>90804</wp:posOffset>
                      </wp:positionV>
                      <wp:extent cx="780415" cy="210185"/>
                      <wp:effectExtent l="38100" t="57150" r="19685" b="37465"/>
                      <wp:wrapNone/>
                      <wp:docPr id="14" name="Прямая со стрелкой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80415" cy="2101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A389C9" id="Прямая со стрелкой 14" o:spid="_x0000_s1026" type="#_x0000_t32" style="position:absolute;margin-left:-20.15pt;margin-top:7.15pt;width:61.45pt;height:16.5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3DAB749" w14:textId="59EDEB8E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w:t>7. Внешний вид</w:t>
            </w:r>
          </w:p>
          <w:p w14:paraId="5A4AA1D7" w14:textId="3071EF6B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1DFAAE25" w14:textId="3B8E69E3" w:rsidR="007E7F45" w:rsidRDefault="008135C6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180EB06" wp14:editId="78484172">
                      <wp:simplePos x="0" y="0"/>
                      <wp:positionH relativeFrom="column">
                        <wp:posOffset>-268606</wp:posOffset>
                      </wp:positionH>
                      <wp:positionV relativeFrom="paragraph">
                        <wp:posOffset>114934</wp:posOffset>
                      </wp:positionV>
                      <wp:extent cx="631825" cy="201295"/>
                      <wp:effectExtent l="38100" t="38100" r="15875" b="27305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1825" cy="2012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F28DC" id="Прямая со стрелкой 15" o:spid="_x0000_s1026" type="#_x0000_t32" style="position:absolute;margin-left:-21.15pt;margin-top:9.05pt;width:49.75pt;height:15.8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D69EA03" w14:textId="001534CF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w:t>8. Проекция движения</w:t>
            </w:r>
          </w:p>
          <w:p w14:paraId="68445F28" w14:textId="3A4651EF" w:rsidR="007E7F45" w:rsidRDefault="008135C6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98D12B3" wp14:editId="6A8CA4A0">
                      <wp:simplePos x="0" y="0"/>
                      <wp:positionH relativeFrom="column">
                        <wp:posOffset>-236856</wp:posOffset>
                      </wp:positionH>
                      <wp:positionV relativeFrom="paragraph">
                        <wp:posOffset>146050</wp:posOffset>
                      </wp:positionV>
                      <wp:extent cx="606425" cy="162560"/>
                      <wp:effectExtent l="38100" t="57150" r="22225" b="2794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06425" cy="1625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78EC98" id="Прямая со стрелкой 16" o:spid="_x0000_s1026" type="#_x0000_t32" style="position:absolute;margin-left:-18.65pt;margin-top:11.5pt;width:47.75pt;height:12.8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A3881BD" w14:textId="2F6E6C87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w:t>9. Кнопки управления</w:t>
            </w:r>
          </w:p>
          <w:p w14:paraId="315D9C85" w14:textId="77777777" w:rsidR="007E7F45" w:rsidRDefault="007E7F45" w:rsidP="00765C57">
            <w:pPr>
              <w:pStyle w:val="a6"/>
              <w:ind w:firstLine="0"/>
              <w:jc w:val="center"/>
              <w:rPr>
                <w:noProof/>
                <w:sz w:val="18"/>
                <w:szCs w:val="18"/>
                <w:u w:val="single"/>
                <w:lang w:eastAsia="ru-RU"/>
              </w:rPr>
            </w:pPr>
          </w:p>
          <w:p w14:paraId="0EF723E5" w14:textId="45700313" w:rsidR="007E7F45" w:rsidRPr="0045667F" w:rsidRDefault="007E7F45" w:rsidP="007E7F45">
            <w:pPr>
              <w:pStyle w:val="a6"/>
              <w:ind w:firstLine="0"/>
              <w:rPr>
                <w:noProof/>
                <w:sz w:val="18"/>
                <w:szCs w:val="18"/>
                <w:u w:val="single"/>
                <w:lang w:eastAsia="ru-RU"/>
              </w:rPr>
            </w:pPr>
            <w:r>
              <w:rPr>
                <w:noProof/>
                <w:sz w:val="18"/>
                <w:szCs w:val="18"/>
                <w:u w:val="single"/>
                <w:lang w:eastAsia="ru-RU"/>
              </w:rPr>
              <w:t xml:space="preserve"> </w:t>
            </w:r>
          </w:p>
        </w:tc>
      </w:tr>
    </w:tbl>
    <w:p w14:paraId="7ADFCB7B" w14:textId="791E35C3" w:rsidR="00696DFE" w:rsidRPr="00580DD8" w:rsidRDefault="00696DFE" w:rsidP="00696DFE">
      <w:pPr>
        <w:pStyle w:val="a6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3</w:t>
      </w:r>
      <w:r w:rsidR="00765C57" w:rsidRPr="00494397">
        <w:rPr>
          <w:noProof/>
          <w:lang w:eastAsia="ru-RU"/>
        </w:rPr>
        <w:t xml:space="preserve"> – </w:t>
      </w:r>
      <w:r>
        <w:rPr>
          <w:noProof/>
          <w:lang w:eastAsia="ru-RU"/>
        </w:rPr>
        <w:t>Интерфейс программы</w:t>
      </w:r>
    </w:p>
    <w:p w14:paraId="133E7448" w14:textId="37435391" w:rsidR="00BB6DCB" w:rsidRDefault="00DB25DE" w:rsidP="001A023C">
      <w:pPr>
        <w:pStyle w:val="11"/>
        <w:ind w:left="360"/>
      </w:pPr>
      <w:bookmarkStart w:id="17" w:name="_Toc199177003"/>
      <w:r>
        <w:lastRenderedPageBreak/>
        <w:t>3</w:t>
      </w:r>
      <w:r w:rsidR="00141201">
        <w:t xml:space="preserve">. </w:t>
      </w:r>
      <w:r w:rsidR="00713681">
        <w:t>Примеры работы программы</w:t>
      </w:r>
      <w:bookmarkStart w:id="18" w:name="_Toc181370017"/>
      <w:bookmarkEnd w:id="17"/>
    </w:p>
    <w:p w14:paraId="698F1EE9" w14:textId="288805DE" w:rsidR="00694BDD" w:rsidRDefault="00694BDD" w:rsidP="00694BDD">
      <w:pPr>
        <w:pStyle w:val="21"/>
      </w:pPr>
      <w:bookmarkStart w:id="19" w:name="_Toc199177004"/>
      <w:r>
        <w:t>3.</w:t>
      </w:r>
      <w:r>
        <w:rPr>
          <w:lang w:val="en-US"/>
        </w:rPr>
        <w:t>1</w:t>
      </w:r>
      <w:r w:rsidRPr="00C81B72">
        <w:t xml:space="preserve">. </w:t>
      </w:r>
      <w:r>
        <w:t>Внешний вид</w:t>
      </w:r>
      <w:bookmarkEnd w:id="19"/>
    </w:p>
    <w:p w14:paraId="64FBB5B6" w14:textId="7BEA6E7A" w:rsidR="00E93F8D" w:rsidRDefault="00E93F8D" w:rsidP="00E93F8D">
      <w:pPr>
        <w:pStyle w:val="a6"/>
        <w:ind w:firstLine="0"/>
      </w:pPr>
      <w:r>
        <w:t xml:space="preserve">1) </w:t>
      </w:r>
      <w:r w:rsidR="00346B3D">
        <w:t>К</w:t>
      </w:r>
      <w:r w:rsidR="005D4172">
        <w:t>ак освещение влияет на картинку</w:t>
      </w:r>
      <w:r w:rsidR="00346B3D">
        <w:t xml:space="preserve"> можно увидеть на рисунках 4-6.</w:t>
      </w:r>
    </w:p>
    <w:p w14:paraId="6B9D4005" w14:textId="77777777" w:rsidR="00B35AAD" w:rsidRPr="00346B3D" w:rsidRDefault="00B35AAD" w:rsidP="00E93F8D">
      <w:pPr>
        <w:pStyle w:val="a6"/>
        <w:ind w:firstLine="0"/>
      </w:pPr>
    </w:p>
    <w:p w14:paraId="4C83922C" w14:textId="7E29994F" w:rsidR="00FA26FF" w:rsidRDefault="00FA26FF" w:rsidP="00FA26FF">
      <w:pPr>
        <w:pStyle w:val="a6"/>
        <w:ind w:left="-284" w:firstLine="0"/>
        <w:jc w:val="center"/>
      </w:pPr>
      <w:r w:rsidRPr="00FA26FF">
        <w:rPr>
          <w:noProof/>
          <w:lang w:eastAsia="ru-RU"/>
        </w:rPr>
        <w:drawing>
          <wp:inline distT="0" distB="0" distL="0" distR="0" wp14:anchorId="1CEB6D41" wp14:editId="6A763AE9">
            <wp:extent cx="2815012" cy="28067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109" cy="28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5008" w14:textId="44C96406" w:rsidR="00FA26FF" w:rsidRDefault="00FA26FF" w:rsidP="00FA26FF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>
        <w:rPr>
          <w:noProof/>
          <w:lang w:eastAsia="ru-RU"/>
        </w:rPr>
        <w:t>унок 4</w:t>
      </w:r>
      <w:r w:rsidR="00E473E2">
        <w:rPr>
          <w:noProof/>
          <w:lang w:eastAsia="ru-RU"/>
        </w:rPr>
        <w:t xml:space="preserve"> – Маятник без освещения</w:t>
      </w:r>
    </w:p>
    <w:p w14:paraId="6F95534E" w14:textId="40A970AB" w:rsidR="00E473E2" w:rsidRPr="00494397" w:rsidRDefault="00E473E2" w:rsidP="00346B3D">
      <w:pPr>
        <w:pStyle w:val="a6"/>
        <w:ind w:firstLine="0"/>
        <w:rPr>
          <w:noProof/>
          <w:lang w:eastAsia="ru-RU"/>
        </w:rPr>
      </w:pPr>
    </w:p>
    <w:p w14:paraId="071472A9" w14:textId="710DCE40" w:rsidR="00E93F8D" w:rsidRDefault="00E473E2" w:rsidP="00B35AAD">
      <w:pPr>
        <w:pStyle w:val="a6"/>
        <w:ind w:hanging="142"/>
        <w:jc w:val="center"/>
      </w:pPr>
      <w:r w:rsidRPr="00E473E2">
        <w:rPr>
          <w:noProof/>
          <w:lang w:eastAsia="ru-RU"/>
        </w:rPr>
        <w:drawing>
          <wp:inline distT="0" distB="0" distL="0" distR="0" wp14:anchorId="39AE612A" wp14:editId="6974E511">
            <wp:extent cx="3006899" cy="3085519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6879" cy="31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9A73" w14:textId="0E10D1AB" w:rsidR="00E473E2" w:rsidRDefault="00E473E2" w:rsidP="00E473E2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>
        <w:rPr>
          <w:noProof/>
          <w:lang w:eastAsia="ru-RU"/>
        </w:rPr>
        <w:t>унок 5 – Маятник освещенный прожект</w:t>
      </w:r>
      <w:r w:rsidR="00346B3D">
        <w:rPr>
          <w:noProof/>
          <w:lang w:eastAsia="ru-RU"/>
        </w:rPr>
        <w:t>о</w:t>
      </w:r>
      <w:r>
        <w:rPr>
          <w:noProof/>
          <w:lang w:eastAsia="ru-RU"/>
        </w:rPr>
        <w:t>ром</w:t>
      </w:r>
    </w:p>
    <w:p w14:paraId="288552B9" w14:textId="518A8622" w:rsidR="00E473E2" w:rsidRDefault="00E473E2" w:rsidP="00E93F8D">
      <w:pPr>
        <w:pStyle w:val="a6"/>
      </w:pPr>
    </w:p>
    <w:p w14:paraId="5ABCFC24" w14:textId="756045FF" w:rsidR="00E473E2" w:rsidRDefault="00C64A50" w:rsidP="00C64A50">
      <w:pPr>
        <w:pStyle w:val="a6"/>
        <w:ind w:firstLine="0"/>
        <w:jc w:val="center"/>
      </w:pPr>
      <w:r w:rsidRPr="00C64A50">
        <w:rPr>
          <w:noProof/>
          <w:lang w:eastAsia="ru-RU"/>
        </w:rPr>
        <w:lastRenderedPageBreak/>
        <w:drawing>
          <wp:inline distT="0" distB="0" distL="0" distR="0" wp14:anchorId="096A510F" wp14:editId="1F3B841B">
            <wp:extent cx="3189443" cy="3263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027" cy="32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E947" w14:textId="05031289" w:rsidR="00C64A50" w:rsidRDefault="00C64A50" w:rsidP="00C64A50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B35AAD">
        <w:rPr>
          <w:noProof/>
          <w:lang w:eastAsia="ru-RU"/>
        </w:rPr>
        <w:t>унок 6</w:t>
      </w:r>
      <w:r>
        <w:rPr>
          <w:noProof/>
          <w:lang w:eastAsia="ru-RU"/>
        </w:rPr>
        <w:t xml:space="preserve"> – Маятник </w:t>
      </w:r>
      <w:r w:rsidR="00346B3D">
        <w:rPr>
          <w:noProof/>
          <w:lang w:eastAsia="ru-RU"/>
        </w:rPr>
        <w:t>с полным освещением</w:t>
      </w:r>
    </w:p>
    <w:p w14:paraId="31218175" w14:textId="77777777" w:rsidR="00365972" w:rsidRDefault="00365972" w:rsidP="00C64A50">
      <w:pPr>
        <w:pStyle w:val="a6"/>
        <w:ind w:firstLine="0"/>
        <w:jc w:val="center"/>
        <w:rPr>
          <w:noProof/>
          <w:lang w:eastAsia="ru-RU"/>
        </w:rPr>
      </w:pPr>
    </w:p>
    <w:p w14:paraId="3709559A" w14:textId="06932A3B" w:rsidR="00365972" w:rsidRDefault="00365972" w:rsidP="00365972">
      <w:pPr>
        <w:pStyle w:val="a6"/>
        <w:ind w:firstLine="0"/>
      </w:pPr>
      <w:r>
        <w:t xml:space="preserve">2) Управление панелью </w:t>
      </w:r>
      <w:r w:rsidR="006A693F">
        <w:t>«</w:t>
      </w:r>
      <w:r>
        <w:t>просмотр сцены</w:t>
      </w:r>
      <w:r w:rsidR="006A693F">
        <w:t>»</w:t>
      </w:r>
      <w:r w:rsidR="00DD3BC5">
        <w:t xml:space="preserve"> можно увидеть на рисунках 7</w:t>
      </w:r>
      <w:r>
        <w:t>-</w:t>
      </w:r>
      <w:r w:rsidR="00DD3BC5">
        <w:t>11</w:t>
      </w:r>
      <w:r>
        <w:t>.</w:t>
      </w:r>
    </w:p>
    <w:p w14:paraId="7B989902" w14:textId="77777777" w:rsidR="006A693F" w:rsidRPr="00346B3D" w:rsidRDefault="006A693F" w:rsidP="00365972">
      <w:pPr>
        <w:pStyle w:val="a6"/>
        <w:ind w:firstLine="0"/>
      </w:pPr>
    </w:p>
    <w:p w14:paraId="5193D36E" w14:textId="5F0BAEB0" w:rsidR="006A693F" w:rsidRDefault="00FC184D" w:rsidP="006A693F">
      <w:pPr>
        <w:pStyle w:val="a6"/>
        <w:ind w:firstLine="0"/>
        <w:jc w:val="center"/>
      </w:pPr>
      <w:r w:rsidRPr="00FC184D">
        <w:rPr>
          <w:noProof/>
          <w:lang w:eastAsia="ru-RU"/>
        </w:rPr>
        <w:drawing>
          <wp:inline distT="0" distB="0" distL="0" distR="0" wp14:anchorId="3B9085F5" wp14:editId="33EC3ACC">
            <wp:extent cx="2840007" cy="2894521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088" cy="29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05A5" w14:textId="0BB815CD" w:rsidR="006A693F" w:rsidRDefault="006A693F" w:rsidP="006A693F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51D52">
        <w:rPr>
          <w:noProof/>
          <w:lang w:eastAsia="ru-RU"/>
        </w:rPr>
        <w:t>унок 7</w:t>
      </w:r>
      <w:r>
        <w:rPr>
          <w:noProof/>
          <w:lang w:eastAsia="ru-RU"/>
        </w:rPr>
        <w:t xml:space="preserve"> – Маятник </w:t>
      </w:r>
      <w:r w:rsidR="00251D52">
        <w:rPr>
          <w:noProof/>
          <w:lang w:eastAsia="ru-RU"/>
        </w:rPr>
        <w:t>влизи</w:t>
      </w:r>
    </w:p>
    <w:p w14:paraId="7737EAAE" w14:textId="22EED440" w:rsidR="006A693F" w:rsidRDefault="00FC184D" w:rsidP="006A693F">
      <w:pPr>
        <w:pStyle w:val="a6"/>
        <w:ind w:firstLine="0"/>
        <w:jc w:val="center"/>
      </w:pPr>
      <w:r w:rsidRPr="00FC184D">
        <w:rPr>
          <w:noProof/>
          <w:lang w:eastAsia="ru-RU"/>
        </w:rPr>
        <w:lastRenderedPageBreak/>
        <w:drawing>
          <wp:inline distT="0" distB="0" distL="0" distR="0" wp14:anchorId="1CA8915D" wp14:editId="216DFF1C">
            <wp:extent cx="2444578" cy="2501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3402" cy="25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1783" w14:textId="73EF69A2" w:rsidR="006A693F" w:rsidRDefault="006A693F" w:rsidP="006A693F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51D52">
        <w:rPr>
          <w:noProof/>
          <w:lang w:eastAsia="ru-RU"/>
        </w:rPr>
        <w:t>унок 8 – Маятник издалека</w:t>
      </w:r>
    </w:p>
    <w:p w14:paraId="42B465FC" w14:textId="77777777" w:rsidR="00251D52" w:rsidRDefault="00251D52" w:rsidP="006A693F">
      <w:pPr>
        <w:pStyle w:val="a6"/>
        <w:ind w:firstLine="0"/>
        <w:jc w:val="center"/>
        <w:rPr>
          <w:noProof/>
          <w:lang w:eastAsia="ru-RU"/>
        </w:rPr>
      </w:pPr>
    </w:p>
    <w:p w14:paraId="68E1FB76" w14:textId="4CB45C53" w:rsidR="006A693F" w:rsidRDefault="00FC184D" w:rsidP="006A693F">
      <w:pPr>
        <w:pStyle w:val="a6"/>
        <w:ind w:firstLine="0"/>
        <w:jc w:val="center"/>
      </w:pPr>
      <w:r w:rsidRPr="00FC184D">
        <w:rPr>
          <w:noProof/>
          <w:lang w:eastAsia="ru-RU"/>
        </w:rPr>
        <w:drawing>
          <wp:inline distT="0" distB="0" distL="0" distR="0" wp14:anchorId="0CF94F57" wp14:editId="2F748810">
            <wp:extent cx="2413800" cy="2470150"/>
            <wp:effectExtent l="0" t="0" r="571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2151" cy="24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DAFF" w14:textId="5B16BF11" w:rsidR="006A693F" w:rsidRDefault="006A693F" w:rsidP="006A693F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51D52">
        <w:rPr>
          <w:noProof/>
          <w:lang w:eastAsia="ru-RU"/>
        </w:rPr>
        <w:t xml:space="preserve">унок 9 – Маятник </w:t>
      </w:r>
      <w:r w:rsidR="00275470">
        <w:rPr>
          <w:noProof/>
          <w:lang w:eastAsia="ru-RU"/>
        </w:rPr>
        <w:t xml:space="preserve">вид </w:t>
      </w:r>
      <w:r w:rsidR="00251D52">
        <w:rPr>
          <w:noProof/>
          <w:lang w:eastAsia="ru-RU"/>
        </w:rPr>
        <w:t>сверху</w:t>
      </w:r>
    </w:p>
    <w:p w14:paraId="789AB49C" w14:textId="77777777" w:rsidR="00251D52" w:rsidRDefault="00251D52" w:rsidP="006A693F">
      <w:pPr>
        <w:pStyle w:val="a6"/>
        <w:ind w:firstLine="0"/>
        <w:jc w:val="center"/>
        <w:rPr>
          <w:noProof/>
          <w:lang w:eastAsia="ru-RU"/>
        </w:rPr>
      </w:pPr>
    </w:p>
    <w:p w14:paraId="69ACDC18" w14:textId="2A97D183" w:rsidR="006A693F" w:rsidRDefault="00FC184D" w:rsidP="006A693F">
      <w:pPr>
        <w:pStyle w:val="a6"/>
        <w:ind w:firstLine="0"/>
        <w:jc w:val="center"/>
      </w:pPr>
      <w:r w:rsidRPr="00FC184D">
        <w:rPr>
          <w:noProof/>
          <w:lang w:eastAsia="ru-RU"/>
        </w:rPr>
        <w:drawing>
          <wp:inline distT="0" distB="0" distL="0" distR="0" wp14:anchorId="1DC96ACA" wp14:editId="5FC545DB">
            <wp:extent cx="2353051" cy="2414329"/>
            <wp:effectExtent l="0" t="0" r="952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141" cy="24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84EC" w14:textId="17E7BCF3" w:rsidR="006A693F" w:rsidRDefault="006A693F" w:rsidP="006A693F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51D52">
        <w:rPr>
          <w:noProof/>
          <w:lang w:eastAsia="ru-RU"/>
        </w:rPr>
        <w:t>унок 10 – Маятник вид снизу</w:t>
      </w:r>
    </w:p>
    <w:p w14:paraId="1F5A8216" w14:textId="2A840FBE" w:rsidR="006A693F" w:rsidRDefault="00C42834" w:rsidP="006A693F">
      <w:pPr>
        <w:pStyle w:val="a6"/>
        <w:ind w:firstLine="0"/>
        <w:jc w:val="center"/>
      </w:pPr>
      <w:r w:rsidRPr="00C42834">
        <w:rPr>
          <w:noProof/>
          <w:lang w:eastAsia="ru-RU"/>
        </w:rPr>
        <w:lastRenderedPageBreak/>
        <w:drawing>
          <wp:inline distT="0" distB="0" distL="0" distR="0" wp14:anchorId="67978347" wp14:editId="7405A60A">
            <wp:extent cx="2565320" cy="2600455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196" cy="26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36FE" w14:textId="1636552C" w:rsidR="006A693F" w:rsidRDefault="006A693F" w:rsidP="006A693F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75470">
        <w:rPr>
          <w:noProof/>
          <w:lang w:eastAsia="ru-RU"/>
        </w:rPr>
        <w:t>унок 11 – Маятник вид слева</w:t>
      </w:r>
    </w:p>
    <w:p w14:paraId="3D6E3B12" w14:textId="77777777" w:rsidR="00DD3BC5" w:rsidRDefault="00DD3BC5" w:rsidP="006A693F">
      <w:pPr>
        <w:pStyle w:val="a6"/>
        <w:ind w:firstLine="0"/>
        <w:jc w:val="center"/>
        <w:rPr>
          <w:noProof/>
          <w:lang w:eastAsia="ru-RU"/>
        </w:rPr>
      </w:pPr>
    </w:p>
    <w:p w14:paraId="1D6EE874" w14:textId="438A21D8" w:rsidR="00E93F8D" w:rsidRDefault="00DD3BC5" w:rsidP="00E93F8D">
      <w:pPr>
        <w:pStyle w:val="a6"/>
      </w:pPr>
      <w:r>
        <w:t xml:space="preserve">3) </w:t>
      </w:r>
      <w:r w:rsidR="00FA14D6">
        <w:t>Включение проекции движения можно увидеть на рисунке 12</w:t>
      </w:r>
      <w:r>
        <w:t>.</w:t>
      </w:r>
    </w:p>
    <w:p w14:paraId="7316AB3E" w14:textId="77777777" w:rsidR="00DD3BC5" w:rsidRDefault="00DD3BC5" w:rsidP="00E93F8D">
      <w:pPr>
        <w:pStyle w:val="a6"/>
      </w:pPr>
    </w:p>
    <w:p w14:paraId="77E6EB96" w14:textId="441CDA1C" w:rsidR="00FC184D" w:rsidRDefault="00FA14D6" w:rsidP="00FC184D">
      <w:pPr>
        <w:pStyle w:val="a6"/>
        <w:ind w:firstLine="0"/>
        <w:jc w:val="center"/>
      </w:pPr>
      <w:r w:rsidRPr="00FA14D6">
        <w:rPr>
          <w:noProof/>
          <w:lang w:eastAsia="ru-RU"/>
        </w:rPr>
        <w:drawing>
          <wp:inline distT="0" distB="0" distL="0" distR="0" wp14:anchorId="5C1A78B5" wp14:editId="068553DB">
            <wp:extent cx="2682437" cy="27266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674" cy="27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D233" w14:textId="4381300A" w:rsidR="00FC184D" w:rsidRDefault="00FC184D" w:rsidP="00FC184D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75470">
        <w:rPr>
          <w:noProof/>
          <w:lang w:eastAsia="ru-RU"/>
        </w:rPr>
        <w:t>унок 12</w:t>
      </w:r>
      <w:r>
        <w:rPr>
          <w:noProof/>
          <w:lang w:eastAsia="ru-RU"/>
        </w:rPr>
        <w:t xml:space="preserve"> – Маятник </w:t>
      </w:r>
      <w:r w:rsidR="00275470">
        <w:rPr>
          <w:noProof/>
          <w:lang w:eastAsia="ru-RU"/>
        </w:rPr>
        <w:t>вид справа</w:t>
      </w:r>
    </w:p>
    <w:p w14:paraId="4E1CD276" w14:textId="77777777" w:rsidR="00FA14D6" w:rsidRDefault="00FA14D6" w:rsidP="00FC184D">
      <w:pPr>
        <w:pStyle w:val="a6"/>
        <w:ind w:firstLine="0"/>
        <w:jc w:val="center"/>
        <w:rPr>
          <w:noProof/>
          <w:lang w:eastAsia="ru-RU"/>
        </w:rPr>
      </w:pPr>
    </w:p>
    <w:p w14:paraId="30E90F4F" w14:textId="1EF63265" w:rsidR="000C364B" w:rsidRDefault="000C364B" w:rsidP="000C364B">
      <w:pPr>
        <w:pStyle w:val="a6"/>
        <w:ind w:firstLine="0"/>
      </w:pPr>
      <w:r>
        <w:t xml:space="preserve">3) </w:t>
      </w:r>
      <w:r w:rsidR="005B56A4">
        <w:t>Использование</w:t>
      </w:r>
      <w:r>
        <w:t xml:space="preserve"> тек</w:t>
      </w:r>
      <w:r w:rsidR="00FA14D6">
        <w:t>стур можно увидеть на рисунках 13-14</w:t>
      </w:r>
      <w:r>
        <w:t>.</w:t>
      </w:r>
    </w:p>
    <w:p w14:paraId="0C8BB1ED" w14:textId="77777777" w:rsidR="000C364B" w:rsidRDefault="000C364B" w:rsidP="00FC184D">
      <w:pPr>
        <w:pStyle w:val="a6"/>
        <w:ind w:firstLine="0"/>
        <w:jc w:val="center"/>
        <w:rPr>
          <w:noProof/>
          <w:lang w:eastAsia="ru-RU"/>
        </w:rPr>
      </w:pPr>
    </w:p>
    <w:p w14:paraId="4DC27FB7" w14:textId="00465963" w:rsidR="00FC184D" w:rsidRDefault="005B56A4" w:rsidP="00FC184D">
      <w:pPr>
        <w:pStyle w:val="a6"/>
        <w:ind w:firstLine="0"/>
        <w:jc w:val="center"/>
      </w:pPr>
      <w:r w:rsidRPr="005B56A4">
        <w:rPr>
          <w:noProof/>
          <w:lang w:eastAsia="ru-RU"/>
        </w:rPr>
        <w:lastRenderedPageBreak/>
        <w:drawing>
          <wp:inline distT="0" distB="0" distL="0" distR="0" wp14:anchorId="6297CE02" wp14:editId="41506B1D">
            <wp:extent cx="2696585" cy="2755900"/>
            <wp:effectExtent l="0" t="0" r="889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530" cy="277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6367" w14:textId="2555CA98" w:rsidR="00FC184D" w:rsidRDefault="00FC184D" w:rsidP="00FC184D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BA53D3">
        <w:rPr>
          <w:noProof/>
          <w:lang w:eastAsia="ru-RU"/>
        </w:rPr>
        <w:t>унок 13 – Платформа с текстурой «песок» и шар с текстурой «</w:t>
      </w:r>
      <w:r w:rsidR="00272439">
        <w:rPr>
          <w:noProof/>
          <w:lang w:eastAsia="ru-RU"/>
        </w:rPr>
        <w:t>коко</w:t>
      </w:r>
      <w:r w:rsidR="00BA53D3">
        <w:rPr>
          <w:noProof/>
          <w:lang w:eastAsia="ru-RU"/>
        </w:rPr>
        <w:t>с»</w:t>
      </w:r>
    </w:p>
    <w:p w14:paraId="1D3FFD0A" w14:textId="77777777" w:rsidR="00BA53D3" w:rsidRDefault="00BA53D3" w:rsidP="00FC184D">
      <w:pPr>
        <w:pStyle w:val="a6"/>
        <w:ind w:firstLine="0"/>
        <w:jc w:val="center"/>
        <w:rPr>
          <w:noProof/>
          <w:lang w:eastAsia="ru-RU"/>
        </w:rPr>
      </w:pPr>
    </w:p>
    <w:p w14:paraId="0ACA8B65" w14:textId="362D58B2" w:rsidR="00FC184D" w:rsidRDefault="005B56A4" w:rsidP="00FC184D">
      <w:pPr>
        <w:pStyle w:val="a6"/>
        <w:ind w:firstLine="0"/>
        <w:jc w:val="center"/>
      </w:pPr>
      <w:r w:rsidRPr="005B56A4">
        <w:rPr>
          <w:noProof/>
          <w:lang w:eastAsia="ru-RU"/>
        </w:rPr>
        <w:drawing>
          <wp:inline distT="0" distB="0" distL="0" distR="0" wp14:anchorId="0BAFAE39" wp14:editId="087B2533">
            <wp:extent cx="2716458" cy="2768600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8679" cy="27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65E1" w14:textId="4861BA70" w:rsidR="00FC184D" w:rsidRDefault="00FC184D" w:rsidP="00272439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72439">
        <w:rPr>
          <w:noProof/>
          <w:lang w:eastAsia="ru-RU"/>
        </w:rPr>
        <w:t>унок 14</w:t>
      </w:r>
      <w:r>
        <w:rPr>
          <w:noProof/>
          <w:lang w:eastAsia="ru-RU"/>
        </w:rPr>
        <w:t xml:space="preserve"> – </w:t>
      </w:r>
      <w:r w:rsidR="00272439">
        <w:rPr>
          <w:noProof/>
          <w:lang w:eastAsia="ru-RU"/>
        </w:rPr>
        <w:t>Платформа с текстурой «</w:t>
      </w:r>
      <w:r w:rsidR="00272439">
        <w:rPr>
          <w:noProof/>
          <w:lang w:eastAsia="ru-RU"/>
        </w:rPr>
        <w:t>трава</w:t>
      </w:r>
      <w:r w:rsidR="00272439">
        <w:rPr>
          <w:noProof/>
          <w:lang w:eastAsia="ru-RU"/>
        </w:rPr>
        <w:t>» и шар с текстурой «</w:t>
      </w:r>
      <w:r w:rsidR="00272439">
        <w:rPr>
          <w:noProof/>
          <w:lang w:eastAsia="ru-RU"/>
        </w:rPr>
        <w:t>цитрус</w:t>
      </w:r>
      <w:r w:rsidR="00272439">
        <w:rPr>
          <w:noProof/>
          <w:lang w:eastAsia="ru-RU"/>
        </w:rPr>
        <w:t>»</w:t>
      </w:r>
    </w:p>
    <w:p w14:paraId="5F0076E3" w14:textId="231E5CB4" w:rsidR="005B56A4" w:rsidRDefault="005B56A4" w:rsidP="00FC184D">
      <w:pPr>
        <w:pStyle w:val="a6"/>
        <w:ind w:firstLine="0"/>
        <w:jc w:val="center"/>
        <w:rPr>
          <w:noProof/>
          <w:lang w:eastAsia="ru-RU"/>
        </w:rPr>
      </w:pPr>
    </w:p>
    <w:p w14:paraId="7982F6FC" w14:textId="2F52AB2C" w:rsidR="005B56A4" w:rsidRDefault="005B56A4" w:rsidP="005B56A4">
      <w:pPr>
        <w:pStyle w:val="a6"/>
        <w:ind w:firstLine="0"/>
      </w:pPr>
      <w:r>
        <w:t xml:space="preserve">4) </w:t>
      </w:r>
      <w:r w:rsidR="0016143F">
        <w:t xml:space="preserve">Применение панели «Внешний </w:t>
      </w:r>
      <w:r w:rsidR="00272439">
        <w:t>вид» можно увидеть на рисунках 15</w:t>
      </w:r>
      <w:r w:rsidR="0016143F">
        <w:t>-</w:t>
      </w:r>
      <w:r w:rsidR="00272439">
        <w:t>1</w:t>
      </w:r>
      <w:r w:rsidR="0016143F">
        <w:t>6.</w:t>
      </w:r>
    </w:p>
    <w:p w14:paraId="5ED73DBB" w14:textId="77777777" w:rsidR="005B56A4" w:rsidRDefault="005B56A4" w:rsidP="00FC184D">
      <w:pPr>
        <w:pStyle w:val="a6"/>
        <w:ind w:firstLine="0"/>
        <w:jc w:val="center"/>
        <w:rPr>
          <w:noProof/>
          <w:lang w:eastAsia="ru-RU"/>
        </w:rPr>
      </w:pPr>
    </w:p>
    <w:p w14:paraId="594D06FA" w14:textId="700558C3" w:rsidR="00FC184D" w:rsidRDefault="0016143F" w:rsidP="00FC184D">
      <w:pPr>
        <w:pStyle w:val="a6"/>
        <w:ind w:firstLine="0"/>
        <w:jc w:val="center"/>
      </w:pPr>
      <w:r w:rsidRPr="0016143F">
        <w:rPr>
          <w:noProof/>
          <w:lang w:eastAsia="ru-RU"/>
        </w:rPr>
        <w:lastRenderedPageBreak/>
        <w:drawing>
          <wp:inline distT="0" distB="0" distL="0" distR="0" wp14:anchorId="0FF74BC0" wp14:editId="09783FF5">
            <wp:extent cx="3307860" cy="3371353"/>
            <wp:effectExtent l="0" t="0" r="698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33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85D9" w14:textId="0AE424F3" w:rsidR="00FC184D" w:rsidRDefault="00FC184D" w:rsidP="00FC184D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72439">
        <w:rPr>
          <w:noProof/>
          <w:lang w:eastAsia="ru-RU"/>
        </w:rPr>
        <w:t>унок 15</w:t>
      </w:r>
      <w:r>
        <w:rPr>
          <w:noProof/>
          <w:lang w:eastAsia="ru-RU"/>
        </w:rPr>
        <w:t xml:space="preserve"> – Маятник с </w:t>
      </w:r>
      <w:r w:rsidR="00272439">
        <w:rPr>
          <w:noProof/>
          <w:lang w:eastAsia="ru-RU"/>
        </w:rPr>
        <w:t xml:space="preserve">радиусом </w:t>
      </w:r>
      <w:r w:rsidR="002B68B3">
        <w:rPr>
          <w:noProof/>
          <w:lang w:eastAsia="ru-RU"/>
        </w:rPr>
        <w:t>5</w:t>
      </w:r>
      <w:r w:rsidR="008F59BD">
        <w:rPr>
          <w:noProof/>
          <w:lang w:eastAsia="ru-RU"/>
        </w:rPr>
        <w:t xml:space="preserve"> </w:t>
      </w:r>
    </w:p>
    <w:p w14:paraId="4E260892" w14:textId="77777777" w:rsidR="002B68B3" w:rsidRDefault="002B68B3" w:rsidP="00FC184D">
      <w:pPr>
        <w:pStyle w:val="a6"/>
        <w:ind w:firstLine="0"/>
        <w:jc w:val="center"/>
        <w:rPr>
          <w:noProof/>
          <w:lang w:eastAsia="ru-RU"/>
        </w:rPr>
      </w:pPr>
    </w:p>
    <w:p w14:paraId="38FDFB7E" w14:textId="7AC0ED05" w:rsidR="00FC184D" w:rsidRDefault="005D4172" w:rsidP="00FC184D">
      <w:pPr>
        <w:pStyle w:val="a6"/>
        <w:ind w:firstLine="0"/>
        <w:jc w:val="center"/>
      </w:pPr>
      <w:r w:rsidRPr="005D4172">
        <w:rPr>
          <w:noProof/>
          <w:lang w:eastAsia="ru-RU"/>
        </w:rPr>
        <w:drawing>
          <wp:inline distT="0" distB="0" distL="0" distR="0" wp14:anchorId="54C8AE78" wp14:editId="73E9BCCC">
            <wp:extent cx="3376876" cy="345080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8188" cy="34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E90B" w14:textId="62F22E0A" w:rsidR="00FC184D" w:rsidRDefault="00FC184D" w:rsidP="00FC184D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2B68B3">
        <w:rPr>
          <w:noProof/>
          <w:lang w:eastAsia="ru-RU"/>
        </w:rPr>
        <w:t>унок 16 – Маятник с другим цветом платформы и шара</w:t>
      </w:r>
    </w:p>
    <w:p w14:paraId="4DDB6566" w14:textId="77777777" w:rsidR="00FC184D" w:rsidRPr="00E93F8D" w:rsidRDefault="00FC184D" w:rsidP="00E93F8D">
      <w:pPr>
        <w:pStyle w:val="a6"/>
      </w:pPr>
    </w:p>
    <w:p w14:paraId="1F767262" w14:textId="74AC348D" w:rsidR="000B28D7" w:rsidRPr="000B28D7" w:rsidRDefault="000B28D7" w:rsidP="000B28D7">
      <w:pPr>
        <w:pStyle w:val="21"/>
      </w:pPr>
      <w:bookmarkStart w:id="20" w:name="_Toc199177005"/>
      <w:r>
        <w:lastRenderedPageBreak/>
        <w:t>3.</w:t>
      </w:r>
      <w:r>
        <w:rPr>
          <w:lang w:val="en-US"/>
        </w:rPr>
        <w:t>1</w:t>
      </w:r>
      <w:r w:rsidRPr="00C81B72">
        <w:t xml:space="preserve">. </w:t>
      </w:r>
      <w:r>
        <w:t>Физика маятника</w:t>
      </w:r>
      <w:bookmarkEnd w:id="20"/>
    </w:p>
    <w:p w14:paraId="1A9A273A" w14:textId="271BC4B4" w:rsidR="00061EC4" w:rsidRPr="00273E80" w:rsidRDefault="003D537C" w:rsidP="00273E80">
      <w:pPr>
        <w:pStyle w:val="21"/>
        <w:rPr>
          <w:sz w:val="28"/>
          <w:szCs w:val="28"/>
        </w:rPr>
      </w:pPr>
      <w:bookmarkStart w:id="21" w:name="_Toc199177006"/>
      <w:r w:rsidRPr="000B28D7">
        <w:rPr>
          <w:sz w:val="28"/>
          <w:szCs w:val="28"/>
        </w:rPr>
        <w:t>3</w:t>
      </w:r>
      <w:r w:rsidR="00BE41F8" w:rsidRPr="000B28D7">
        <w:rPr>
          <w:sz w:val="28"/>
          <w:szCs w:val="28"/>
        </w:rPr>
        <w:t>.</w:t>
      </w:r>
      <w:r w:rsidRPr="000B28D7">
        <w:rPr>
          <w:sz w:val="28"/>
          <w:szCs w:val="28"/>
          <w:lang w:val="en-US"/>
        </w:rPr>
        <w:t>1</w:t>
      </w:r>
      <w:r w:rsidR="00BE41F8" w:rsidRPr="000B28D7">
        <w:rPr>
          <w:sz w:val="28"/>
          <w:szCs w:val="28"/>
        </w:rPr>
        <w:t>.</w:t>
      </w:r>
      <w:r w:rsidR="0058589B" w:rsidRPr="000B28D7">
        <w:rPr>
          <w:sz w:val="28"/>
          <w:szCs w:val="28"/>
        </w:rPr>
        <w:t>1.</w:t>
      </w:r>
      <w:r w:rsidR="00BE41F8" w:rsidRPr="000B28D7">
        <w:rPr>
          <w:sz w:val="28"/>
          <w:szCs w:val="28"/>
        </w:rPr>
        <w:t xml:space="preserve"> </w:t>
      </w:r>
      <w:r w:rsidR="001A023C" w:rsidRPr="000B28D7">
        <w:rPr>
          <w:sz w:val="28"/>
          <w:szCs w:val="28"/>
        </w:rPr>
        <w:t>Тест №1</w:t>
      </w:r>
      <w:bookmarkEnd w:id="21"/>
    </w:p>
    <w:p w14:paraId="3E2BE14D" w14:textId="75AAE08B" w:rsidR="00BE41F8" w:rsidRPr="00C81941" w:rsidRDefault="00BE41F8" w:rsidP="007968E6">
      <w:pPr>
        <w:pStyle w:val="a6"/>
      </w:pPr>
      <w:r w:rsidRPr="00BE41F8">
        <w:t xml:space="preserve">Маятник начинает свое движение с раскачивания из стороны в сторону. </w:t>
      </w:r>
      <w:r w:rsidR="00532E83">
        <w:t xml:space="preserve">       </w:t>
      </w:r>
      <w:r w:rsidR="00C81941">
        <w:t>В данном тесте используются следую</w:t>
      </w:r>
      <w:r w:rsidR="0003426A">
        <w:t>щие параметры: длинна нити – 2.0 м</w:t>
      </w:r>
      <w:r w:rsidR="00C81941">
        <w:t>, коэффициент сопротивления – 0.05</w:t>
      </w:r>
      <w:r w:rsidR="0003426A">
        <w:t xml:space="preserve"> кг</w:t>
      </w:r>
      <w:r w:rsidR="0003426A">
        <w:rPr>
          <w:lang w:val="en-US"/>
        </w:rPr>
        <w:t>/</w:t>
      </w:r>
      <w:r w:rsidR="0003426A">
        <w:t>с</w:t>
      </w:r>
      <w:r w:rsidR="00C81941">
        <w:t xml:space="preserve">, </w:t>
      </w:r>
      <w:r w:rsidR="002D625B">
        <w:t>масса шара – 1.0</w:t>
      </w:r>
      <w:r w:rsidR="0003426A">
        <w:t xml:space="preserve"> кг</w:t>
      </w:r>
      <w:r w:rsidR="002D625B">
        <w:t xml:space="preserve">, угол отклонения – </w:t>
      </w:r>
      <w:r w:rsidR="006D0022" w:rsidRPr="00875FDF">
        <w:t>90°</w:t>
      </w:r>
      <w:r w:rsidR="002D625B">
        <w:t>.</w:t>
      </w:r>
      <w:r w:rsidR="00C81941">
        <w:t xml:space="preserve"> </w:t>
      </w:r>
      <w:r w:rsidR="007968E6">
        <w:t xml:space="preserve"> </w:t>
      </w:r>
      <w:r w:rsidR="006811D9">
        <w:t xml:space="preserve">Скриншоты этого колебания </w:t>
      </w:r>
      <w:r w:rsidR="007968E6">
        <w:t>можно увидеть на рисунках 17-24.</w:t>
      </w:r>
    </w:p>
    <w:p w14:paraId="1C95E99A" w14:textId="77777777" w:rsidR="003D537C" w:rsidRPr="00BE41F8" w:rsidRDefault="003D537C" w:rsidP="00BE41F8">
      <w:pPr>
        <w:pStyle w:val="a6"/>
        <w:rPr>
          <w:lang w:val="en-US"/>
        </w:rPr>
      </w:pPr>
    </w:p>
    <w:p w14:paraId="169A0E0C" w14:textId="54E21AF7" w:rsidR="008B7584" w:rsidRPr="00494397" w:rsidRDefault="0003426A" w:rsidP="00A32F3E">
      <w:pPr>
        <w:pStyle w:val="a6"/>
        <w:ind w:firstLine="0"/>
        <w:jc w:val="center"/>
        <w:rPr>
          <w:noProof/>
          <w:lang w:eastAsia="ru-RU"/>
        </w:rPr>
      </w:pPr>
      <w:r w:rsidRPr="0003426A">
        <w:rPr>
          <w:noProof/>
          <w:lang w:eastAsia="ru-RU"/>
        </w:rPr>
        <w:drawing>
          <wp:inline distT="0" distB="0" distL="0" distR="0" wp14:anchorId="6D64A518" wp14:editId="789B4E4A">
            <wp:extent cx="2473200" cy="25200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ADF" w14:textId="70AA15CA" w:rsidR="00BE41F8" w:rsidRPr="00494397" w:rsidRDefault="00BE41F8" w:rsidP="00A32F3E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6946CD" w:rsidRPr="00494397">
        <w:rPr>
          <w:noProof/>
          <w:lang w:eastAsia="ru-RU"/>
        </w:rPr>
        <w:t>унок 1</w:t>
      </w:r>
      <w:r w:rsidR="007C571A">
        <w:rPr>
          <w:noProof/>
          <w:lang w:eastAsia="ru-RU"/>
        </w:rPr>
        <w:t>7</w:t>
      </w:r>
      <w:r w:rsidR="004B3701">
        <w:rPr>
          <w:noProof/>
          <w:lang w:eastAsia="ru-RU"/>
        </w:rPr>
        <w:t xml:space="preserve"> – Маятник при t = 0.</w:t>
      </w:r>
      <w:r w:rsidR="00886838">
        <w:rPr>
          <w:noProof/>
          <w:lang w:eastAsia="ru-RU"/>
        </w:rPr>
        <w:t>1</w:t>
      </w:r>
      <w:r w:rsidR="007C571A">
        <w:rPr>
          <w:noProof/>
          <w:lang w:eastAsia="ru-RU"/>
        </w:rPr>
        <w:t>3</w:t>
      </w:r>
      <w:r w:rsidR="006946CD" w:rsidRPr="00494397">
        <w:rPr>
          <w:noProof/>
          <w:lang w:eastAsia="ru-RU"/>
        </w:rPr>
        <w:t xml:space="preserve"> секунд</w:t>
      </w:r>
      <w:r w:rsidR="007B263F">
        <w:rPr>
          <w:noProof/>
          <w:lang w:eastAsia="ru-RU"/>
        </w:rPr>
        <w:t xml:space="preserve">, угол </w:t>
      </w:r>
      <w:r w:rsidR="007C571A">
        <w:rPr>
          <w:noProof/>
          <w:lang w:eastAsia="ru-RU"/>
        </w:rPr>
        <w:t>86.02</w:t>
      </w:r>
      <w:r w:rsidR="007B263F" w:rsidRPr="00875FDF">
        <w:t>°</w:t>
      </w:r>
    </w:p>
    <w:p w14:paraId="0234B581" w14:textId="77777777" w:rsidR="00BE41F8" w:rsidRDefault="00BE41F8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287B8D51" w14:textId="171A6BE3" w:rsidR="00BE41F8" w:rsidRDefault="003B0E51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3B0E51">
        <w:rPr>
          <w:noProof/>
          <w:lang w:eastAsia="ru-RU"/>
        </w:rPr>
        <w:drawing>
          <wp:inline distT="0" distB="0" distL="0" distR="0" wp14:anchorId="3BF9F144" wp14:editId="2D23D4B6">
            <wp:extent cx="2462400" cy="2520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8181" w14:textId="2BE003C1" w:rsidR="00BE41F8" w:rsidRPr="003D537C" w:rsidRDefault="003B0E51" w:rsidP="00A32F3E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18</w:t>
      </w:r>
      <w:r w:rsidR="00BE41F8" w:rsidRPr="003D537C">
        <w:rPr>
          <w:rFonts w:eastAsiaTheme="minorEastAsia"/>
        </w:rPr>
        <w:t xml:space="preserve"> – </w:t>
      </w:r>
      <w:r w:rsidR="006315B9">
        <w:rPr>
          <w:rFonts w:eastAsiaTheme="minorEastAsia"/>
        </w:rPr>
        <w:t xml:space="preserve">Маятник при </w:t>
      </w:r>
      <w:r w:rsidR="006315B9"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 0.56</w:t>
      </w:r>
      <w:r w:rsidR="00037DB1">
        <w:rPr>
          <w:rFonts w:eastAsiaTheme="minorEastAsia"/>
        </w:rPr>
        <w:t xml:space="preserve"> секунд</w:t>
      </w:r>
      <w:r w:rsidR="007409B6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28.80</w:t>
      </w:r>
      <w:r w:rsidR="007409B6" w:rsidRPr="00875FDF">
        <w:t>°</w:t>
      </w:r>
    </w:p>
    <w:p w14:paraId="54CBDF92" w14:textId="77777777" w:rsidR="00BE41F8" w:rsidRDefault="00BE41F8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5D02449E" w14:textId="0EC9D471" w:rsidR="00BE41F8" w:rsidRPr="00494397" w:rsidRDefault="00FF355E" w:rsidP="00A32F3E">
      <w:pPr>
        <w:pStyle w:val="a6"/>
        <w:ind w:firstLine="0"/>
        <w:jc w:val="center"/>
        <w:rPr>
          <w:noProof/>
          <w:lang w:eastAsia="ru-RU"/>
        </w:rPr>
      </w:pPr>
      <w:r w:rsidRPr="00FF355E">
        <w:rPr>
          <w:noProof/>
          <w:lang w:eastAsia="ru-RU"/>
        </w:rPr>
        <w:lastRenderedPageBreak/>
        <w:drawing>
          <wp:inline distT="0" distB="0" distL="0" distR="0" wp14:anchorId="224A001E" wp14:editId="08F7B820">
            <wp:extent cx="2398284" cy="2454384"/>
            <wp:effectExtent l="0" t="0" r="254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1316" cy="24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B9" w:rsidRPr="006315B9">
        <w:rPr>
          <w:noProof/>
          <w:lang w:eastAsia="ru-RU"/>
        </w:rPr>
        <w:t xml:space="preserve"> </w:t>
      </w:r>
    </w:p>
    <w:p w14:paraId="124366C0" w14:textId="52B78639" w:rsidR="00BE41F8" w:rsidRPr="00886838" w:rsidRDefault="00FF355E" w:rsidP="00886838">
      <w:pPr>
        <w:pStyle w:val="a6"/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t>Рисунок 19</w:t>
      </w:r>
      <w:r w:rsidR="00BE41F8" w:rsidRPr="0049439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Маятник при t = 0</w:t>
      </w:r>
      <w:r w:rsidR="00886838">
        <w:rPr>
          <w:noProof/>
          <w:lang w:eastAsia="ru-RU"/>
        </w:rPr>
        <w:t>.83</w:t>
      </w:r>
      <w:r w:rsidR="006315B9" w:rsidRPr="00494397">
        <w:rPr>
          <w:noProof/>
          <w:lang w:eastAsia="ru-RU"/>
        </w:rPr>
        <w:t xml:space="preserve"> секунды</w:t>
      </w:r>
      <w:r w:rsidR="00886838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-23.29</w:t>
      </w:r>
      <w:r w:rsidR="00886838" w:rsidRPr="00875FDF">
        <w:t>°</w:t>
      </w:r>
    </w:p>
    <w:p w14:paraId="14A8C576" w14:textId="77777777" w:rsidR="003D537C" w:rsidRDefault="003D537C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5A3A398C" w14:textId="03EDC858" w:rsidR="00BE41F8" w:rsidRDefault="004E2F3E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4E2F3E">
        <w:rPr>
          <w:noProof/>
          <w:lang w:eastAsia="ru-RU"/>
        </w:rPr>
        <w:drawing>
          <wp:inline distT="0" distB="0" distL="0" distR="0" wp14:anchorId="3F0FCFC8" wp14:editId="5F110564">
            <wp:extent cx="2449379" cy="2503014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8919" cy="25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B9" w:rsidRPr="006315B9">
        <w:rPr>
          <w:noProof/>
          <w:lang w:eastAsia="ru-RU"/>
        </w:rPr>
        <w:t xml:space="preserve"> </w:t>
      </w:r>
    </w:p>
    <w:p w14:paraId="684D4D86" w14:textId="2939AF64" w:rsidR="00BF3281" w:rsidRPr="003D537C" w:rsidRDefault="004E2F3E" w:rsidP="00BF3281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20</w:t>
      </w:r>
      <w:r w:rsidR="00BE41F8" w:rsidRPr="003D537C">
        <w:rPr>
          <w:rFonts w:eastAsiaTheme="minorEastAsia"/>
        </w:rPr>
        <w:t xml:space="preserve"> – </w:t>
      </w:r>
      <w:r w:rsidR="00BF3281">
        <w:rPr>
          <w:rFonts w:eastAsiaTheme="minorEastAsia"/>
        </w:rPr>
        <w:t xml:space="preserve">Маятник при </w:t>
      </w:r>
      <w:r w:rsidR="00BF3281"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 1.11</w:t>
      </w:r>
      <w:r w:rsidR="00A11600"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-67.89</w:t>
      </w:r>
      <w:r w:rsidR="00886838" w:rsidRPr="00875FDF">
        <w:t>°</w:t>
      </w:r>
      <w:r w:rsidR="00D4713C" w:rsidRPr="00D4713C">
        <w:t xml:space="preserve"> </w:t>
      </w:r>
    </w:p>
    <w:p w14:paraId="5C62EA3D" w14:textId="585CE5DE" w:rsidR="00BE41F8" w:rsidRDefault="00BE41F8" w:rsidP="00BF3281">
      <w:pPr>
        <w:pStyle w:val="a6"/>
        <w:ind w:firstLine="0"/>
        <w:rPr>
          <w:rFonts w:eastAsiaTheme="minorEastAsia"/>
          <w:lang w:val="en-US"/>
        </w:rPr>
      </w:pPr>
    </w:p>
    <w:p w14:paraId="4BE767FD" w14:textId="13B009FB" w:rsidR="00BE41F8" w:rsidRDefault="00F57CAE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F57CAE">
        <w:rPr>
          <w:noProof/>
          <w:lang w:eastAsia="ru-RU"/>
        </w:rPr>
        <w:drawing>
          <wp:inline distT="0" distB="0" distL="0" distR="0" wp14:anchorId="7B852B0E" wp14:editId="798179C0">
            <wp:extent cx="2441050" cy="250364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5801" cy="25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62C6" w14:textId="19E724A3" w:rsidR="00BE41F8" w:rsidRPr="002F5912" w:rsidRDefault="00226B97" w:rsidP="002F5912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21</w:t>
      </w:r>
      <w:r w:rsidR="00BE41F8" w:rsidRPr="003D537C">
        <w:rPr>
          <w:rFonts w:eastAsiaTheme="minorEastAsia"/>
        </w:rPr>
        <w:t xml:space="preserve"> – </w:t>
      </w:r>
      <w:r w:rsidR="00637972">
        <w:rPr>
          <w:rFonts w:eastAsiaTheme="minorEastAsia"/>
        </w:rPr>
        <w:t xml:space="preserve">Маятник при </w:t>
      </w:r>
      <w:r w:rsidR="00637972">
        <w:rPr>
          <w:rFonts w:eastAsiaTheme="minorEastAsia"/>
          <w:lang w:val="en-US"/>
        </w:rPr>
        <w:t>t</w:t>
      </w:r>
      <w:r w:rsidR="00E0358E">
        <w:rPr>
          <w:rFonts w:eastAsiaTheme="minorEastAsia"/>
        </w:rPr>
        <w:t xml:space="preserve"> = 20.06</w:t>
      </w:r>
      <w:r w:rsidR="00637972"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 w:rsidR="00E0358E">
        <w:rPr>
          <w:noProof/>
          <w:lang w:eastAsia="ru-RU"/>
        </w:rPr>
        <w:t>49.18</w:t>
      </w:r>
      <w:r w:rsidR="00886838" w:rsidRPr="00875FDF">
        <w:t>°</w:t>
      </w:r>
    </w:p>
    <w:p w14:paraId="4DCA6431" w14:textId="52E4B360" w:rsidR="00BE41F8" w:rsidRDefault="00226B97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226B97">
        <w:rPr>
          <w:noProof/>
          <w:lang w:eastAsia="ru-RU"/>
        </w:rPr>
        <w:lastRenderedPageBreak/>
        <w:drawing>
          <wp:inline distT="0" distB="0" distL="0" distR="0" wp14:anchorId="5AD5E754" wp14:editId="6C912A2B">
            <wp:extent cx="2401200" cy="2448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084A" w14:textId="6E38E97E" w:rsidR="00EF17FF" w:rsidRDefault="00BE41F8" w:rsidP="00A32F3E">
      <w:pPr>
        <w:pStyle w:val="a6"/>
        <w:ind w:firstLine="0"/>
        <w:jc w:val="center"/>
        <w:rPr>
          <w:rFonts w:eastAsiaTheme="minorEastAsia"/>
        </w:rPr>
      </w:pPr>
      <w:r w:rsidRPr="003D537C">
        <w:rPr>
          <w:rFonts w:eastAsiaTheme="minorEastAsia"/>
        </w:rPr>
        <w:t>Рис</w:t>
      </w:r>
      <w:r w:rsidR="00226B97">
        <w:rPr>
          <w:rFonts w:eastAsiaTheme="minorEastAsia"/>
        </w:rPr>
        <w:t>унок 22</w:t>
      </w:r>
      <w:r w:rsidRPr="003D537C">
        <w:rPr>
          <w:rFonts w:eastAsiaTheme="minorEastAsia"/>
        </w:rPr>
        <w:t xml:space="preserve"> – </w:t>
      </w:r>
      <w:r w:rsidR="00637972">
        <w:rPr>
          <w:rFonts w:eastAsiaTheme="minorEastAsia"/>
        </w:rPr>
        <w:t xml:space="preserve">Маятник при </w:t>
      </w:r>
      <w:r w:rsidR="00637972">
        <w:rPr>
          <w:rFonts w:eastAsiaTheme="minorEastAsia"/>
          <w:lang w:val="en-US"/>
        </w:rPr>
        <w:t>t</w:t>
      </w:r>
      <w:r w:rsidR="00637972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A673CF">
        <w:rPr>
          <w:rFonts w:eastAsiaTheme="minorEastAsia"/>
        </w:rPr>
        <w:t>4</w:t>
      </w:r>
      <w:r w:rsidR="00226B97">
        <w:rPr>
          <w:rFonts w:eastAsiaTheme="minorEastAsia"/>
        </w:rPr>
        <w:t>9.73</w:t>
      </w:r>
      <w:r w:rsidR="00637972">
        <w:rPr>
          <w:rFonts w:eastAsiaTheme="minorEastAsia"/>
        </w:rPr>
        <w:t xml:space="preserve"> секунды</w:t>
      </w:r>
      <w:r w:rsidR="00886838">
        <w:rPr>
          <w:noProof/>
          <w:lang w:eastAsia="ru-RU"/>
        </w:rPr>
        <w:t xml:space="preserve">, угол </w:t>
      </w:r>
      <w:r w:rsidR="00226B97">
        <w:rPr>
          <w:noProof/>
          <w:lang w:eastAsia="ru-RU"/>
        </w:rPr>
        <w:t>-25.55</w:t>
      </w:r>
      <w:r w:rsidR="00886838" w:rsidRPr="00875FDF">
        <w:t>°</w:t>
      </w:r>
    </w:p>
    <w:p w14:paraId="71BEE11C" w14:textId="77777777" w:rsidR="00EF17FF" w:rsidRDefault="00EF17FF" w:rsidP="00A32F3E">
      <w:pPr>
        <w:pStyle w:val="a6"/>
        <w:ind w:firstLine="0"/>
        <w:jc w:val="center"/>
        <w:rPr>
          <w:rFonts w:eastAsiaTheme="minorEastAsia"/>
        </w:rPr>
      </w:pPr>
    </w:p>
    <w:p w14:paraId="5DDB2645" w14:textId="660AAFCA" w:rsidR="00637972" w:rsidRPr="003D537C" w:rsidRDefault="003A350D" w:rsidP="00A32F3E">
      <w:pPr>
        <w:pStyle w:val="a6"/>
        <w:ind w:firstLine="0"/>
        <w:jc w:val="center"/>
        <w:rPr>
          <w:rFonts w:eastAsiaTheme="minorEastAsia"/>
        </w:rPr>
      </w:pPr>
      <w:r w:rsidRPr="003A350D">
        <w:rPr>
          <w:rFonts w:eastAsiaTheme="minorEastAsia"/>
          <w:noProof/>
          <w:lang w:eastAsia="ru-RU"/>
        </w:rPr>
        <w:drawing>
          <wp:inline distT="0" distB="0" distL="0" distR="0" wp14:anchorId="47021522" wp14:editId="3255280D">
            <wp:extent cx="2394000" cy="2448000"/>
            <wp:effectExtent l="0" t="0" r="635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4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13D9" w14:textId="11B81DF4" w:rsidR="00F91930" w:rsidRDefault="00EF17FF" w:rsidP="00A32F3E">
      <w:pPr>
        <w:pStyle w:val="a6"/>
        <w:ind w:firstLine="0"/>
        <w:jc w:val="center"/>
        <w:rPr>
          <w:rFonts w:eastAsiaTheme="minorEastAsia"/>
        </w:rPr>
      </w:pPr>
      <w:r w:rsidRPr="003D537C">
        <w:rPr>
          <w:rFonts w:eastAsiaTheme="minorEastAsia"/>
        </w:rPr>
        <w:t xml:space="preserve">Рисунок </w:t>
      </w:r>
      <w:r w:rsidR="003A350D">
        <w:rPr>
          <w:rFonts w:eastAsiaTheme="minorEastAsia"/>
        </w:rPr>
        <w:t>23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3A350D">
        <w:rPr>
          <w:rFonts w:eastAsiaTheme="minorEastAsia"/>
        </w:rPr>
        <w:t>79.45</w:t>
      </w:r>
      <w:r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 w:rsidR="003A350D">
        <w:rPr>
          <w:noProof/>
          <w:lang w:eastAsia="ru-RU"/>
        </w:rPr>
        <w:t>12.34</w:t>
      </w:r>
      <w:r w:rsidR="00886838" w:rsidRPr="00875FDF">
        <w:t>°</w:t>
      </w:r>
    </w:p>
    <w:p w14:paraId="5E56DACF" w14:textId="77777777" w:rsidR="00EF17FF" w:rsidRDefault="00EF17FF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1EA2BF70" w14:textId="5496F021" w:rsidR="00F91930" w:rsidRDefault="00BE4577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BE4577">
        <w:rPr>
          <w:rFonts w:eastAsiaTheme="minorEastAsia"/>
          <w:noProof/>
          <w:lang w:eastAsia="ru-RU"/>
        </w:rPr>
        <w:drawing>
          <wp:inline distT="0" distB="0" distL="0" distR="0" wp14:anchorId="7F6B35BF" wp14:editId="650E17F0">
            <wp:extent cx="3020400" cy="2448000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DCC" w14:textId="4CE7D5C1" w:rsidR="003D537C" w:rsidRPr="00EF17FF" w:rsidRDefault="00BE4577" w:rsidP="00EF17FF">
      <w:pPr>
        <w:pStyle w:val="a6"/>
        <w:ind w:firstLine="0"/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>Рисунок 24</w:t>
      </w:r>
      <w:r w:rsidR="00EF17FF" w:rsidRPr="003D537C">
        <w:rPr>
          <w:rFonts w:eastAsiaTheme="minorEastAsia"/>
        </w:rPr>
        <w:t xml:space="preserve"> – </w:t>
      </w:r>
      <w:r w:rsidR="00EF17FF">
        <w:rPr>
          <w:rFonts w:eastAsiaTheme="minorEastAsia"/>
        </w:rPr>
        <w:t xml:space="preserve">Маятник при </w:t>
      </w:r>
      <w:r w:rsidR="00EF17FF">
        <w:rPr>
          <w:rFonts w:eastAsiaTheme="minorEastAsia"/>
          <w:lang w:val="en-US"/>
        </w:rPr>
        <w:t>t</w:t>
      </w:r>
      <w:r w:rsidR="00EF17FF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215.</w:t>
      </w:r>
      <w:r w:rsidR="003844E3">
        <w:rPr>
          <w:rFonts w:eastAsiaTheme="minorEastAsia"/>
        </w:rPr>
        <w:t>2</w:t>
      </w:r>
      <w:r>
        <w:rPr>
          <w:rFonts w:eastAsiaTheme="minorEastAsia"/>
        </w:rPr>
        <w:t>6</w:t>
      </w:r>
      <w:r w:rsidR="00EF17FF"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0.29</w:t>
      </w:r>
      <w:r w:rsidR="00886838" w:rsidRPr="00875FDF">
        <w:t>°</w:t>
      </w:r>
    </w:p>
    <w:p w14:paraId="53627816" w14:textId="6A4107DA" w:rsidR="001C3EE3" w:rsidRPr="00273E80" w:rsidRDefault="001C3EE3" w:rsidP="001C3EE3">
      <w:pPr>
        <w:pStyle w:val="21"/>
        <w:rPr>
          <w:sz w:val="28"/>
          <w:szCs w:val="28"/>
        </w:rPr>
      </w:pPr>
      <w:bookmarkStart w:id="22" w:name="_Toc199177007"/>
      <w:r w:rsidRPr="000B28D7">
        <w:rPr>
          <w:sz w:val="28"/>
          <w:szCs w:val="28"/>
        </w:rPr>
        <w:lastRenderedPageBreak/>
        <w:t>3.</w:t>
      </w:r>
      <w:r w:rsidRPr="000B28D7">
        <w:rPr>
          <w:sz w:val="28"/>
          <w:szCs w:val="28"/>
          <w:lang w:val="en-US"/>
        </w:rPr>
        <w:t>1</w:t>
      </w:r>
      <w:r w:rsidRPr="000B28D7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0B28D7">
        <w:rPr>
          <w:sz w:val="28"/>
          <w:szCs w:val="28"/>
        </w:rPr>
        <w:t xml:space="preserve">. </w:t>
      </w:r>
      <w:r>
        <w:rPr>
          <w:sz w:val="28"/>
          <w:szCs w:val="28"/>
        </w:rPr>
        <w:t>Тест №2</w:t>
      </w:r>
      <w:bookmarkEnd w:id="22"/>
    </w:p>
    <w:p w14:paraId="09A969BB" w14:textId="445F2FDC" w:rsidR="00F94445" w:rsidRDefault="00EF17FF" w:rsidP="006972D6">
      <w:pPr>
        <w:pStyle w:val="a6"/>
      </w:pPr>
      <w:r>
        <w:t>В данном тесте используются следующие параметры: длинна нити –</w:t>
      </w:r>
      <w:r w:rsidR="006972D6">
        <w:t xml:space="preserve"> 1</w:t>
      </w:r>
      <w:r w:rsidR="000D7F88">
        <w:t xml:space="preserve">.0 </w:t>
      </w:r>
      <w:proofErr w:type="gramStart"/>
      <w:r w:rsidR="000D7F88">
        <w:t>м</w:t>
      </w:r>
      <w:r>
        <w:t xml:space="preserve">, </w:t>
      </w:r>
      <w:r w:rsidR="00532E83">
        <w:t xml:space="preserve">  </w:t>
      </w:r>
      <w:proofErr w:type="gramEnd"/>
      <w:r>
        <w:t>коэффициент сопротивления – 0.05</w:t>
      </w:r>
      <w:r w:rsidR="000D7F88">
        <w:t xml:space="preserve"> кг</w:t>
      </w:r>
      <w:r w:rsidR="000D7F88">
        <w:rPr>
          <w:lang w:val="en-US"/>
        </w:rPr>
        <w:t>/</w:t>
      </w:r>
      <w:r w:rsidR="000D7F88">
        <w:t>с</w:t>
      </w:r>
      <w:r>
        <w:t>, масса шара – 1.0</w:t>
      </w:r>
      <w:r w:rsidR="000D7F88">
        <w:t xml:space="preserve"> кг</w:t>
      </w:r>
      <w:r>
        <w:t xml:space="preserve">, угол отклонения – </w:t>
      </w:r>
      <w:r w:rsidR="006D0022">
        <w:t>90°</w:t>
      </w:r>
      <w:r>
        <w:t xml:space="preserve">. </w:t>
      </w:r>
      <w:r w:rsidR="006811D9">
        <w:t xml:space="preserve">Скриншоты этого колебания </w:t>
      </w:r>
      <w:r w:rsidR="00BE4577">
        <w:t>можно увидеть на рисунках 25</w:t>
      </w:r>
      <w:r w:rsidR="00AC54C9">
        <w:t>-</w:t>
      </w:r>
      <w:r w:rsidR="00991387">
        <w:t>3</w:t>
      </w:r>
      <w:r w:rsidR="00AC54C9">
        <w:t>0</w:t>
      </w:r>
      <w:r w:rsidR="007E7B94">
        <w:t>.</w:t>
      </w:r>
    </w:p>
    <w:p w14:paraId="4349D425" w14:textId="77777777" w:rsidR="00F94445" w:rsidRPr="00BE41F8" w:rsidRDefault="00F94445" w:rsidP="00F94445">
      <w:pPr>
        <w:pStyle w:val="a6"/>
        <w:rPr>
          <w:lang w:val="en-US"/>
        </w:rPr>
      </w:pPr>
    </w:p>
    <w:p w14:paraId="025C658A" w14:textId="4BAAFE9C" w:rsidR="00F94445" w:rsidRDefault="00F1714A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F1714A">
        <w:rPr>
          <w:noProof/>
          <w:lang w:eastAsia="ru-RU"/>
        </w:rPr>
        <w:t xml:space="preserve"> </w:t>
      </w:r>
      <w:r w:rsidR="00BE4577" w:rsidRPr="00BE4577">
        <w:rPr>
          <w:noProof/>
          <w:lang w:eastAsia="ru-RU"/>
        </w:rPr>
        <w:drawing>
          <wp:inline distT="0" distB="0" distL="0" distR="0" wp14:anchorId="6CF0BA86" wp14:editId="686A5D65">
            <wp:extent cx="2537051" cy="259427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9472" cy="259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AFE0" w14:textId="35422526" w:rsidR="00F94445" w:rsidRDefault="00BE4577" w:rsidP="00F94445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25</w:t>
      </w:r>
      <w:r w:rsidR="00F94445" w:rsidRPr="003D537C">
        <w:rPr>
          <w:rFonts w:eastAsiaTheme="minorEastAsia"/>
        </w:rPr>
        <w:t xml:space="preserve"> – </w:t>
      </w:r>
      <w:r w:rsidR="00D1421E">
        <w:rPr>
          <w:rFonts w:eastAsiaTheme="minorEastAsia"/>
        </w:rPr>
        <w:t xml:space="preserve">Маятник при </w:t>
      </w:r>
      <w:r w:rsidR="00D1421E">
        <w:rPr>
          <w:rFonts w:eastAsiaTheme="minorEastAsia"/>
          <w:lang w:val="en-US"/>
        </w:rPr>
        <w:t>t</w:t>
      </w:r>
      <w:r w:rsidR="00D1421E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0.</w:t>
      </w:r>
      <w:r w:rsidR="00D1421E">
        <w:rPr>
          <w:rFonts w:eastAsiaTheme="minorEastAsia"/>
        </w:rPr>
        <w:t>2</w:t>
      </w:r>
      <w:r>
        <w:rPr>
          <w:rFonts w:eastAsiaTheme="minorEastAsia"/>
        </w:rPr>
        <w:t>0</w:t>
      </w:r>
      <w:r w:rsidR="00D97B77">
        <w:rPr>
          <w:rFonts w:eastAsiaTheme="minorEastAsia"/>
        </w:rPr>
        <w:t xml:space="preserve"> секунд</w:t>
      </w:r>
      <w:r w:rsidR="00C821B4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72</w:t>
      </w:r>
      <w:r w:rsidR="00B35B3A" w:rsidRPr="00B35B3A">
        <w:rPr>
          <w:noProof/>
          <w:lang w:eastAsia="ru-RU"/>
        </w:rPr>
        <w:t>.55</w:t>
      </w:r>
      <w:r w:rsidR="00C821B4" w:rsidRPr="00875FDF">
        <w:t>°</w:t>
      </w:r>
    </w:p>
    <w:p w14:paraId="5500FEE5" w14:textId="77777777" w:rsidR="00D1421E" w:rsidRDefault="00D1421E" w:rsidP="00F94445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15ABF6E0" w14:textId="5E864886" w:rsidR="00F94445" w:rsidRDefault="008E0E06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8E0E06">
        <w:rPr>
          <w:noProof/>
          <w:lang w:eastAsia="ru-RU"/>
        </w:rPr>
        <w:drawing>
          <wp:inline distT="0" distB="0" distL="0" distR="0" wp14:anchorId="5D9E803D" wp14:editId="6B25484D">
            <wp:extent cx="2624491" cy="2671638"/>
            <wp:effectExtent l="0" t="0" r="444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9894" cy="26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205A" w14:textId="3BAEEAE9" w:rsidR="00D1421E" w:rsidRPr="005E3913" w:rsidRDefault="008E0E06" w:rsidP="00D1421E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26</w:t>
      </w:r>
      <w:r w:rsidR="00D1421E" w:rsidRPr="003D537C">
        <w:rPr>
          <w:rFonts w:eastAsiaTheme="minorEastAsia"/>
        </w:rPr>
        <w:t xml:space="preserve"> – </w:t>
      </w:r>
      <w:r w:rsidR="00D1421E">
        <w:rPr>
          <w:rFonts w:eastAsiaTheme="minorEastAsia"/>
        </w:rPr>
        <w:t xml:space="preserve">Маятник при </w:t>
      </w:r>
      <w:r w:rsidR="00D1421E">
        <w:rPr>
          <w:rFonts w:eastAsiaTheme="minorEastAsia"/>
          <w:lang w:val="en-US"/>
        </w:rPr>
        <w:t>t</w:t>
      </w:r>
      <w:r w:rsidR="00D1421E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0</w:t>
      </w:r>
      <w:r w:rsidR="00D97B77">
        <w:rPr>
          <w:rFonts w:eastAsiaTheme="minorEastAsia"/>
        </w:rPr>
        <w:t>.56 секунд</w:t>
      </w:r>
      <w:r w:rsidR="00C821B4">
        <w:rPr>
          <w:noProof/>
          <w:lang w:eastAsia="ru-RU"/>
        </w:rPr>
        <w:t xml:space="preserve">, угол </w:t>
      </w:r>
      <w:r w:rsidR="00D97B77">
        <w:rPr>
          <w:noProof/>
          <w:lang w:eastAsia="ru-RU"/>
        </w:rPr>
        <w:t>-1</w:t>
      </w:r>
      <w:r>
        <w:rPr>
          <w:noProof/>
          <w:lang w:eastAsia="ru-RU"/>
        </w:rPr>
        <w:t>5.99</w:t>
      </w:r>
      <w:r w:rsidR="00C821B4" w:rsidRPr="00875FDF">
        <w:t>°</w:t>
      </w:r>
      <w:r w:rsidR="005E3913">
        <w:rPr>
          <w:lang w:val="en-US"/>
        </w:rPr>
        <w:t xml:space="preserve"> </w:t>
      </w:r>
    </w:p>
    <w:p w14:paraId="41C383F6" w14:textId="0BD3A044" w:rsidR="00D60C88" w:rsidRDefault="00D60C88" w:rsidP="00F94445">
      <w:pPr>
        <w:pStyle w:val="a6"/>
        <w:ind w:firstLine="0"/>
        <w:jc w:val="center"/>
        <w:rPr>
          <w:rFonts w:eastAsiaTheme="minorEastAsia"/>
        </w:rPr>
      </w:pPr>
    </w:p>
    <w:p w14:paraId="50B7F917" w14:textId="179F47E9" w:rsidR="00D60C88" w:rsidRPr="00494397" w:rsidRDefault="00D97B77" w:rsidP="00F94445">
      <w:pPr>
        <w:pStyle w:val="a6"/>
        <w:ind w:firstLine="0"/>
        <w:jc w:val="center"/>
        <w:rPr>
          <w:noProof/>
          <w:lang w:eastAsia="ru-RU"/>
        </w:rPr>
      </w:pPr>
      <w:r w:rsidRPr="00D97B77">
        <w:rPr>
          <w:noProof/>
          <w:lang w:eastAsia="ru-RU"/>
        </w:rPr>
        <w:lastRenderedPageBreak/>
        <w:drawing>
          <wp:inline distT="0" distB="0" distL="0" distR="0" wp14:anchorId="74A7ED4C" wp14:editId="62D138E2">
            <wp:extent cx="2433380" cy="2480807"/>
            <wp:effectExtent l="0" t="0" r="508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653" cy="24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3A68" w14:textId="6EA63851" w:rsidR="00D1421E" w:rsidRPr="00494397" w:rsidRDefault="00580DD8" w:rsidP="00D1421E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 xml:space="preserve">  </w:t>
      </w:r>
      <w:r w:rsidR="00D97B77">
        <w:rPr>
          <w:noProof/>
          <w:lang w:eastAsia="ru-RU"/>
        </w:rPr>
        <w:t>Рисунок 27</w:t>
      </w:r>
      <w:r w:rsidR="00D1421E" w:rsidRPr="00494397">
        <w:rPr>
          <w:noProof/>
          <w:lang w:eastAsia="ru-RU"/>
        </w:rPr>
        <w:t xml:space="preserve"> – Маятник при t</w:t>
      </w:r>
      <w:r w:rsidR="002F5912" w:rsidRPr="00494397">
        <w:rPr>
          <w:noProof/>
          <w:lang w:eastAsia="ru-RU"/>
        </w:rPr>
        <w:t xml:space="preserve"> =</w:t>
      </w:r>
      <w:r w:rsidR="00B50B75">
        <w:rPr>
          <w:noProof/>
          <w:lang w:eastAsia="ru-RU"/>
        </w:rPr>
        <w:t xml:space="preserve"> </w:t>
      </w:r>
      <w:r w:rsidR="00D97B77">
        <w:rPr>
          <w:noProof/>
          <w:lang w:eastAsia="ru-RU"/>
        </w:rPr>
        <w:t>0.79</w:t>
      </w:r>
      <w:r w:rsidR="007446DF">
        <w:rPr>
          <w:noProof/>
          <w:lang w:eastAsia="ru-RU"/>
        </w:rPr>
        <w:t xml:space="preserve"> секунд</w:t>
      </w:r>
      <w:r w:rsidR="00C821B4">
        <w:rPr>
          <w:noProof/>
          <w:lang w:eastAsia="ru-RU"/>
        </w:rPr>
        <w:t xml:space="preserve">, угол </w:t>
      </w:r>
      <w:r w:rsidR="00D97B77">
        <w:rPr>
          <w:noProof/>
          <w:lang w:eastAsia="ru-RU"/>
        </w:rPr>
        <w:t>-69.32</w:t>
      </w:r>
      <w:r w:rsidR="00C821B4" w:rsidRPr="00875FDF">
        <w:t>°</w:t>
      </w:r>
    </w:p>
    <w:p w14:paraId="5BA237C5" w14:textId="6AFC3389" w:rsidR="00F94445" w:rsidRDefault="00F94445" w:rsidP="00412AF9">
      <w:pPr>
        <w:pStyle w:val="a6"/>
        <w:ind w:firstLine="0"/>
        <w:rPr>
          <w:rFonts w:eastAsiaTheme="minorEastAsia"/>
          <w:lang w:val="en-US"/>
        </w:rPr>
      </w:pPr>
    </w:p>
    <w:p w14:paraId="794276CD" w14:textId="7B948B06" w:rsidR="00F94445" w:rsidRDefault="00037DB1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037DB1">
        <w:rPr>
          <w:noProof/>
          <w:lang w:eastAsia="ru-RU"/>
        </w:rPr>
        <w:drawing>
          <wp:inline distT="0" distB="0" distL="0" distR="0" wp14:anchorId="485E26B4" wp14:editId="29FA496E">
            <wp:extent cx="2433380" cy="2480807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3380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E174" w14:textId="2A572C82" w:rsidR="00F94445" w:rsidRDefault="00037DB1" w:rsidP="00BF02B0">
      <w:pPr>
        <w:pStyle w:val="a6"/>
        <w:ind w:firstLine="0"/>
        <w:jc w:val="center"/>
      </w:pPr>
      <w:r>
        <w:rPr>
          <w:rFonts w:eastAsiaTheme="minorEastAsia"/>
        </w:rPr>
        <w:t>Рисунок 28</w:t>
      </w:r>
      <w:r w:rsidR="00412AF9" w:rsidRPr="003D537C">
        <w:rPr>
          <w:rFonts w:eastAsiaTheme="minorEastAsia"/>
        </w:rPr>
        <w:t xml:space="preserve"> – </w:t>
      </w:r>
      <w:r w:rsidR="00412AF9">
        <w:rPr>
          <w:rFonts w:eastAsiaTheme="minorEastAsia"/>
        </w:rPr>
        <w:t xml:space="preserve">Маятник при </w:t>
      </w:r>
      <w:r w:rsidR="00412AF9">
        <w:rPr>
          <w:rFonts w:eastAsiaTheme="minorEastAsia"/>
          <w:lang w:val="en-US"/>
        </w:rPr>
        <w:t>t</w:t>
      </w:r>
      <w:r w:rsidR="00412AF9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36.88</w:t>
      </w:r>
      <w:r w:rsidR="00412AF9">
        <w:rPr>
          <w:rFonts w:eastAsiaTheme="minorEastAsia"/>
        </w:rPr>
        <w:t xml:space="preserve"> секунд</w:t>
      </w:r>
      <w:r w:rsidR="00C821B4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-26.7</w:t>
      </w:r>
      <w:r w:rsidR="000555B2" w:rsidRPr="000555B2">
        <w:rPr>
          <w:noProof/>
          <w:lang w:eastAsia="ru-RU"/>
        </w:rPr>
        <w:t>2</w:t>
      </w:r>
      <w:r w:rsidR="00C821B4" w:rsidRPr="00875FDF">
        <w:t>°</w:t>
      </w:r>
    </w:p>
    <w:p w14:paraId="04F5F421" w14:textId="77777777" w:rsidR="00546DE1" w:rsidRPr="00BF02B0" w:rsidRDefault="00546DE1" w:rsidP="00BF02B0">
      <w:pPr>
        <w:pStyle w:val="a6"/>
        <w:ind w:firstLine="0"/>
        <w:jc w:val="center"/>
        <w:rPr>
          <w:rFonts w:eastAsiaTheme="minorEastAsia"/>
        </w:rPr>
      </w:pPr>
    </w:p>
    <w:p w14:paraId="38E8057E" w14:textId="1886ABAC" w:rsidR="00F94445" w:rsidRDefault="00F64BE2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F64BE2">
        <w:rPr>
          <w:noProof/>
          <w:lang w:eastAsia="ru-RU"/>
        </w:rPr>
        <w:drawing>
          <wp:inline distT="0" distB="0" distL="0" distR="0" wp14:anchorId="35CF1A3F" wp14:editId="7950C363">
            <wp:extent cx="2423305" cy="2470536"/>
            <wp:effectExtent l="0" t="0" r="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25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0FCA" w14:textId="3A460F6B" w:rsidR="00BF02B0" w:rsidRPr="00991387" w:rsidRDefault="00F64BE2" w:rsidP="00546DE1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29</w:t>
      </w:r>
      <w:r w:rsidR="00412AF9" w:rsidRPr="003D537C">
        <w:rPr>
          <w:rFonts w:eastAsiaTheme="minorEastAsia"/>
        </w:rPr>
        <w:t xml:space="preserve"> – </w:t>
      </w:r>
      <w:r w:rsidR="00412AF9">
        <w:rPr>
          <w:rFonts w:eastAsiaTheme="minorEastAsia"/>
        </w:rPr>
        <w:t xml:space="preserve">Маятник при </w:t>
      </w:r>
      <w:r w:rsidR="00412AF9">
        <w:rPr>
          <w:rFonts w:eastAsiaTheme="minorEastAsia"/>
          <w:lang w:val="en-US"/>
        </w:rPr>
        <w:t>t</w:t>
      </w:r>
      <w:r w:rsidR="00412AF9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68.17</w:t>
      </w:r>
      <w:r w:rsidR="00412AF9">
        <w:rPr>
          <w:rFonts w:eastAsiaTheme="minorEastAsia"/>
        </w:rPr>
        <w:t xml:space="preserve"> секунд</w:t>
      </w:r>
      <w:r w:rsidR="00C821B4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16.2</w:t>
      </w:r>
      <w:r w:rsidR="000555B2">
        <w:rPr>
          <w:noProof/>
          <w:lang w:eastAsia="ru-RU"/>
        </w:rPr>
        <w:t>4</w:t>
      </w:r>
      <w:r w:rsidR="00C821B4" w:rsidRPr="00875FDF">
        <w:t>°</w:t>
      </w:r>
    </w:p>
    <w:p w14:paraId="4EE2825D" w14:textId="7883005D" w:rsidR="00F94445" w:rsidRDefault="00BF24D2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BF24D2">
        <w:rPr>
          <w:noProof/>
          <w:lang w:eastAsia="ru-RU"/>
        </w:rPr>
        <w:lastRenderedPageBreak/>
        <w:drawing>
          <wp:inline distT="0" distB="0" distL="0" distR="0" wp14:anchorId="46A3EE8F" wp14:editId="3B49ECF3">
            <wp:extent cx="2923705" cy="238707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9571" cy="23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ABA4" w14:textId="19343B43" w:rsidR="00E62ED1" w:rsidRDefault="00580DD8" w:rsidP="00E62ED1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  </w:t>
      </w:r>
      <w:r w:rsidR="00477A5D">
        <w:rPr>
          <w:rFonts w:eastAsiaTheme="minorEastAsia"/>
        </w:rPr>
        <w:t xml:space="preserve">Рисунок </w:t>
      </w:r>
      <w:r w:rsidR="00412AF9">
        <w:rPr>
          <w:rFonts w:eastAsiaTheme="minorEastAsia"/>
        </w:rPr>
        <w:t>3</w:t>
      </w:r>
      <w:r w:rsidR="00477A5D">
        <w:rPr>
          <w:rFonts w:eastAsiaTheme="minorEastAsia"/>
        </w:rPr>
        <w:t>0</w:t>
      </w:r>
      <w:r w:rsidR="00412AF9" w:rsidRPr="003D537C">
        <w:rPr>
          <w:rFonts w:eastAsiaTheme="minorEastAsia"/>
        </w:rPr>
        <w:t xml:space="preserve"> – </w:t>
      </w:r>
      <w:r w:rsidR="00412AF9">
        <w:rPr>
          <w:rFonts w:eastAsiaTheme="minorEastAsia"/>
        </w:rPr>
        <w:t xml:space="preserve">Маятник при </w:t>
      </w:r>
      <w:r w:rsidR="00412AF9">
        <w:rPr>
          <w:rFonts w:eastAsiaTheme="minorEastAsia"/>
          <w:lang w:val="en-US"/>
        </w:rPr>
        <w:t>t</w:t>
      </w:r>
      <w:r w:rsidR="00412AF9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BF24D2">
        <w:rPr>
          <w:rFonts w:eastAsiaTheme="minorEastAsia"/>
        </w:rPr>
        <w:t>176.93</w:t>
      </w:r>
      <w:r w:rsidR="00546DE1">
        <w:rPr>
          <w:rFonts w:eastAsiaTheme="minorEastAsia"/>
        </w:rPr>
        <w:t xml:space="preserve"> </w:t>
      </w:r>
      <w:r w:rsidR="00412AF9">
        <w:rPr>
          <w:rFonts w:eastAsiaTheme="minorEastAsia"/>
        </w:rPr>
        <w:t>секунд</w:t>
      </w:r>
      <w:r w:rsidR="00BF24D2">
        <w:rPr>
          <w:rFonts w:eastAsiaTheme="minorEastAsia"/>
        </w:rPr>
        <w:t>ы</w:t>
      </w:r>
      <w:r w:rsidR="00531828">
        <w:rPr>
          <w:noProof/>
          <w:lang w:eastAsia="ru-RU"/>
        </w:rPr>
        <w:t xml:space="preserve">, угол </w:t>
      </w:r>
      <w:r w:rsidR="00BF24D2">
        <w:rPr>
          <w:noProof/>
          <w:lang w:eastAsia="ru-RU"/>
        </w:rPr>
        <w:t>0.</w:t>
      </w:r>
      <w:r w:rsidR="00531828" w:rsidRPr="00546DE1">
        <w:rPr>
          <w:noProof/>
          <w:lang w:eastAsia="ru-RU"/>
        </w:rPr>
        <w:t>3</w:t>
      </w:r>
      <w:r w:rsidR="00BF24D2">
        <w:rPr>
          <w:noProof/>
          <w:lang w:eastAsia="ru-RU"/>
        </w:rPr>
        <w:t>4</w:t>
      </w:r>
      <w:r w:rsidR="00531828" w:rsidRPr="00875FDF">
        <w:t>°</w:t>
      </w:r>
    </w:p>
    <w:p w14:paraId="30C91501" w14:textId="77777777" w:rsidR="00C45857" w:rsidRPr="00214681" w:rsidRDefault="00C45857" w:rsidP="00E62ED1">
      <w:pPr>
        <w:pStyle w:val="a6"/>
        <w:ind w:firstLine="0"/>
        <w:jc w:val="center"/>
        <w:rPr>
          <w:rFonts w:eastAsiaTheme="minorEastAsia"/>
        </w:rPr>
      </w:pPr>
    </w:p>
    <w:p w14:paraId="7F4EC78C" w14:textId="642B90C5" w:rsidR="001C3EE3" w:rsidRPr="00273E80" w:rsidRDefault="001C3EE3" w:rsidP="001C3EE3">
      <w:pPr>
        <w:pStyle w:val="21"/>
        <w:rPr>
          <w:sz w:val="28"/>
          <w:szCs w:val="28"/>
        </w:rPr>
      </w:pPr>
      <w:bookmarkStart w:id="23" w:name="_Toc199177008"/>
      <w:r w:rsidRPr="000B28D7">
        <w:rPr>
          <w:sz w:val="28"/>
          <w:szCs w:val="28"/>
        </w:rPr>
        <w:t>3.</w:t>
      </w:r>
      <w:r w:rsidRPr="000B28D7">
        <w:rPr>
          <w:sz w:val="28"/>
          <w:szCs w:val="28"/>
          <w:lang w:val="en-US"/>
        </w:rPr>
        <w:t>1</w:t>
      </w:r>
      <w:r w:rsidRPr="000B28D7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0B28D7">
        <w:rPr>
          <w:sz w:val="28"/>
          <w:szCs w:val="28"/>
        </w:rPr>
        <w:t xml:space="preserve">. </w:t>
      </w:r>
      <w:r>
        <w:rPr>
          <w:sz w:val="28"/>
          <w:szCs w:val="28"/>
        </w:rPr>
        <w:t>Тест №3</w:t>
      </w:r>
      <w:bookmarkEnd w:id="23"/>
    </w:p>
    <w:p w14:paraId="70E5D02E" w14:textId="7E4F6A92" w:rsidR="006972D6" w:rsidRDefault="006972D6" w:rsidP="006972D6">
      <w:pPr>
        <w:pStyle w:val="a6"/>
      </w:pPr>
      <w:r>
        <w:t>В данном тесте используются следующие параметры: длинна нити – 2.5</w:t>
      </w:r>
      <w:r w:rsidR="006F73CF">
        <w:t xml:space="preserve"> </w:t>
      </w:r>
      <w:proofErr w:type="gramStart"/>
      <w:r w:rsidR="006F73CF">
        <w:t>м</w:t>
      </w:r>
      <w:r>
        <w:t xml:space="preserve">, </w:t>
      </w:r>
      <w:r w:rsidR="00532E83">
        <w:t xml:space="preserve">  </w:t>
      </w:r>
      <w:proofErr w:type="gramEnd"/>
      <w:r>
        <w:t xml:space="preserve">коэффициент сопротивления – </w:t>
      </w:r>
      <w:r w:rsidR="001D31EE">
        <w:t>0.1</w:t>
      </w:r>
      <w:r w:rsidR="00477A5D">
        <w:t>1</w:t>
      </w:r>
      <w:r w:rsidR="006F73CF">
        <w:t xml:space="preserve"> кг</w:t>
      </w:r>
      <w:r w:rsidR="006F73CF">
        <w:rPr>
          <w:lang w:val="en-US"/>
        </w:rPr>
        <w:t>/</w:t>
      </w:r>
      <w:r w:rsidR="00865856">
        <w:t>с</w:t>
      </w:r>
      <w:r>
        <w:t>, масса шара –</w:t>
      </w:r>
      <w:r w:rsidR="001D31EE">
        <w:t xml:space="preserve"> 1</w:t>
      </w:r>
      <w:r>
        <w:t>.0</w:t>
      </w:r>
      <w:r w:rsidR="00865856">
        <w:t>кг</w:t>
      </w:r>
      <w:r>
        <w:t xml:space="preserve">, угол отклонения – </w:t>
      </w:r>
      <w:r w:rsidR="006D0022" w:rsidRPr="00875FDF">
        <w:t>90°</w:t>
      </w:r>
      <w:r>
        <w:t xml:space="preserve">. </w:t>
      </w:r>
      <w:r w:rsidR="006811D9">
        <w:t xml:space="preserve">Скриншоты этого колебания </w:t>
      </w:r>
      <w:r w:rsidR="00477A5D">
        <w:t>можно увидеть на рисунках 31</w:t>
      </w:r>
      <w:r w:rsidR="004E470A">
        <w:t>-</w:t>
      </w:r>
      <w:r w:rsidR="00AC54C9">
        <w:t>35</w:t>
      </w:r>
      <w:r>
        <w:t>.</w:t>
      </w:r>
    </w:p>
    <w:p w14:paraId="00183486" w14:textId="77777777" w:rsidR="004E470A" w:rsidRDefault="004E470A" w:rsidP="006972D6">
      <w:pPr>
        <w:pStyle w:val="a6"/>
      </w:pPr>
    </w:p>
    <w:p w14:paraId="4244D0F2" w14:textId="48BBB781" w:rsidR="00E74087" w:rsidRDefault="00477A5D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477A5D">
        <w:rPr>
          <w:noProof/>
          <w:lang w:eastAsia="ru-RU"/>
        </w:rPr>
        <w:drawing>
          <wp:inline distT="0" distB="0" distL="0" distR="0" wp14:anchorId="31B91918" wp14:editId="5F1D70F5">
            <wp:extent cx="2577509" cy="261597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3290" cy="26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075" w14:textId="6304081D" w:rsidR="00E74087" w:rsidRPr="00E74087" w:rsidRDefault="00477A5D" w:rsidP="00E74087">
      <w:pPr>
        <w:pStyle w:val="a6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31</w:t>
      </w:r>
      <w:r w:rsidR="00E74087" w:rsidRPr="00E74087">
        <w:rPr>
          <w:noProof/>
          <w:lang w:eastAsia="ru-RU"/>
        </w:rPr>
        <w:t xml:space="preserve"> – Маятник при t =</w:t>
      </w:r>
      <w:r w:rsidR="00B50B75">
        <w:rPr>
          <w:noProof/>
          <w:lang w:eastAsia="ru-RU"/>
        </w:rPr>
        <w:t xml:space="preserve"> </w:t>
      </w:r>
      <w:r>
        <w:rPr>
          <w:noProof/>
          <w:lang w:eastAsia="ru-RU"/>
        </w:rPr>
        <w:t>0.27 секунд</w:t>
      </w:r>
      <w:r w:rsidR="00531828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73.29</w:t>
      </w:r>
      <w:r w:rsidR="00531828" w:rsidRPr="00875FDF">
        <w:t>°</w:t>
      </w:r>
    </w:p>
    <w:p w14:paraId="4AA25511" w14:textId="577A497D" w:rsidR="00E74087" w:rsidRDefault="006F73CF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6F73CF">
        <w:rPr>
          <w:noProof/>
          <w:lang w:eastAsia="ru-RU"/>
        </w:rPr>
        <w:lastRenderedPageBreak/>
        <w:drawing>
          <wp:inline distT="0" distB="0" distL="0" distR="0" wp14:anchorId="7E3D56E5" wp14:editId="56D7380F">
            <wp:extent cx="2476638" cy="2528699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8825" cy="25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95E" w14:textId="4CE19A47" w:rsidR="00E74087" w:rsidRDefault="006F73CF" w:rsidP="00E74087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32</w:t>
      </w:r>
      <w:r w:rsidR="00E74087" w:rsidRPr="003D537C">
        <w:rPr>
          <w:rFonts w:eastAsiaTheme="minorEastAsia"/>
        </w:rPr>
        <w:t xml:space="preserve"> – </w:t>
      </w:r>
      <w:r w:rsidR="00E74087">
        <w:rPr>
          <w:rFonts w:eastAsiaTheme="minorEastAsia"/>
        </w:rPr>
        <w:t xml:space="preserve">Маятник при </w:t>
      </w:r>
      <w:r w:rsidR="00E74087">
        <w:rPr>
          <w:rFonts w:eastAsiaTheme="minorEastAsia"/>
          <w:lang w:val="en-US"/>
        </w:rPr>
        <w:t>t</w:t>
      </w:r>
      <w:r w:rsidR="00E74087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0.73</w:t>
      </w:r>
      <w:r w:rsidR="00E74087">
        <w:rPr>
          <w:rFonts w:eastAsiaTheme="minorEastAsia"/>
        </w:rPr>
        <w:t xml:space="preserve"> секунд</w:t>
      </w:r>
      <w:r w:rsidR="00531828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-5</w:t>
      </w:r>
      <w:r w:rsidR="0047349F" w:rsidRPr="0047349F">
        <w:rPr>
          <w:noProof/>
          <w:lang w:eastAsia="ru-RU"/>
        </w:rPr>
        <w:t>.74</w:t>
      </w:r>
      <w:r w:rsidR="00531828" w:rsidRPr="00875FDF">
        <w:t>°</w:t>
      </w:r>
      <w:r>
        <w:t xml:space="preserve"> </w:t>
      </w:r>
    </w:p>
    <w:p w14:paraId="0347183F" w14:textId="77777777" w:rsidR="00E74087" w:rsidRDefault="00E74087" w:rsidP="00E74087">
      <w:pPr>
        <w:pStyle w:val="a6"/>
        <w:ind w:firstLine="0"/>
        <w:jc w:val="center"/>
        <w:rPr>
          <w:rFonts w:eastAsiaTheme="minorEastAsia"/>
        </w:rPr>
      </w:pPr>
    </w:p>
    <w:p w14:paraId="7B8D255B" w14:textId="58F72EBF" w:rsidR="00E74087" w:rsidRDefault="006F73CF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6F73CF">
        <w:rPr>
          <w:noProof/>
          <w:lang w:eastAsia="ru-RU"/>
        </w:rPr>
        <w:drawing>
          <wp:inline distT="0" distB="0" distL="0" distR="0" wp14:anchorId="5B1C4927" wp14:editId="1D550140">
            <wp:extent cx="2401200" cy="24480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1B14" w14:textId="1392B1BC" w:rsidR="00E74087" w:rsidRDefault="006F73CF" w:rsidP="00E74087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33</w:t>
      </w:r>
      <w:r w:rsidR="00E74087" w:rsidRPr="003D537C">
        <w:rPr>
          <w:rFonts w:eastAsiaTheme="minorEastAsia"/>
        </w:rPr>
        <w:t xml:space="preserve"> – </w:t>
      </w:r>
      <w:r w:rsidR="00E74087">
        <w:rPr>
          <w:rFonts w:eastAsiaTheme="minorEastAsia"/>
        </w:rPr>
        <w:t xml:space="preserve">Маятник при </w:t>
      </w:r>
      <w:r w:rsidR="00E74087">
        <w:rPr>
          <w:rFonts w:eastAsiaTheme="minorEastAsia"/>
          <w:lang w:val="en-US"/>
        </w:rPr>
        <w:t>t</w:t>
      </w:r>
      <w:r w:rsidR="00E74087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1.11</w:t>
      </w:r>
      <w:r w:rsidR="00E74087">
        <w:rPr>
          <w:rFonts w:eastAsiaTheme="minorEastAsia"/>
        </w:rPr>
        <w:t xml:space="preserve"> секунд</w:t>
      </w:r>
      <w:r w:rsidR="00531828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-65.66</w:t>
      </w:r>
      <w:r w:rsidR="00531828" w:rsidRPr="00875FDF">
        <w:t>°</w:t>
      </w:r>
      <w:r>
        <w:t xml:space="preserve"> </w:t>
      </w:r>
    </w:p>
    <w:p w14:paraId="408E9684" w14:textId="77777777" w:rsidR="004E470A" w:rsidRDefault="004E470A" w:rsidP="00E74087">
      <w:pPr>
        <w:pStyle w:val="a6"/>
        <w:ind w:firstLine="0"/>
        <w:jc w:val="center"/>
        <w:rPr>
          <w:rFonts w:eastAsiaTheme="minorEastAsia"/>
        </w:rPr>
      </w:pPr>
    </w:p>
    <w:p w14:paraId="58695722" w14:textId="3D7613FB" w:rsidR="00E74087" w:rsidRDefault="00C6371E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C6371E">
        <w:rPr>
          <w:noProof/>
          <w:lang w:eastAsia="ru-RU"/>
        </w:rPr>
        <w:drawing>
          <wp:inline distT="0" distB="0" distL="0" distR="0" wp14:anchorId="760CFDE9" wp14:editId="33045D9A">
            <wp:extent cx="2380961" cy="2433099"/>
            <wp:effectExtent l="0" t="0" r="635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4766" cy="24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90F0" w14:textId="751560D4" w:rsidR="00E74087" w:rsidRDefault="00C6371E" w:rsidP="00E74087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34</w:t>
      </w:r>
      <w:r w:rsidR="00E74087" w:rsidRPr="003D537C">
        <w:rPr>
          <w:rFonts w:eastAsiaTheme="minorEastAsia"/>
        </w:rPr>
        <w:t xml:space="preserve"> – </w:t>
      </w:r>
      <w:r w:rsidR="00E74087">
        <w:rPr>
          <w:rFonts w:eastAsiaTheme="minorEastAsia"/>
        </w:rPr>
        <w:t xml:space="preserve">Маятник при </w:t>
      </w:r>
      <w:r w:rsidR="00E74087">
        <w:rPr>
          <w:rFonts w:eastAsiaTheme="minorEastAsia"/>
          <w:lang w:val="en-US"/>
        </w:rPr>
        <w:t>t</w:t>
      </w:r>
      <w:r w:rsidR="004E470A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52.28</w:t>
      </w:r>
      <w:r w:rsidR="00E74087">
        <w:rPr>
          <w:rFonts w:eastAsiaTheme="minorEastAsia"/>
        </w:rPr>
        <w:t xml:space="preserve"> секунд</w:t>
      </w:r>
      <w:r w:rsidR="00531828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-4.55</w:t>
      </w:r>
      <w:r w:rsidR="00531828" w:rsidRPr="00875FDF">
        <w:t>°</w:t>
      </w:r>
    </w:p>
    <w:p w14:paraId="34156E01" w14:textId="2D548A7C" w:rsidR="004E470A" w:rsidRDefault="00D87E38" w:rsidP="004E470A">
      <w:pPr>
        <w:pStyle w:val="a6"/>
        <w:ind w:firstLine="0"/>
        <w:jc w:val="center"/>
        <w:rPr>
          <w:rFonts w:eastAsiaTheme="minorEastAsia"/>
          <w:lang w:val="en-US"/>
        </w:rPr>
      </w:pPr>
      <w:r w:rsidRPr="00D87E38">
        <w:rPr>
          <w:noProof/>
          <w:lang w:eastAsia="ru-RU"/>
        </w:rPr>
        <w:lastRenderedPageBreak/>
        <w:drawing>
          <wp:inline distT="0" distB="0" distL="0" distR="0" wp14:anchorId="41A613A6" wp14:editId="67B9EF7B">
            <wp:extent cx="3671128" cy="2948939"/>
            <wp:effectExtent l="0" t="0" r="571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9812" cy="29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E38">
        <w:rPr>
          <w:noProof/>
          <w:lang w:eastAsia="ru-RU"/>
        </w:rPr>
        <w:t xml:space="preserve"> </w:t>
      </w:r>
    </w:p>
    <w:p w14:paraId="12EE4C50" w14:textId="17060B46" w:rsidR="00C45857" w:rsidRDefault="00DE3811" w:rsidP="00171512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35</w:t>
      </w:r>
      <w:r w:rsidR="004E470A" w:rsidRPr="003D537C">
        <w:rPr>
          <w:rFonts w:eastAsiaTheme="minorEastAsia"/>
        </w:rPr>
        <w:t xml:space="preserve"> – </w:t>
      </w:r>
      <w:r w:rsidR="004E470A">
        <w:rPr>
          <w:rFonts w:eastAsiaTheme="minorEastAsia"/>
        </w:rPr>
        <w:t xml:space="preserve">Маятник при </w:t>
      </w:r>
      <w:r w:rsidR="004E470A">
        <w:rPr>
          <w:rFonts w:eastAsiaTheme="minorEastAsia"/>
          <w:lang w:val="en-US"/>
        </w:rPr>
        <w:t>t</w:t>
      </w:r>
      <w:r w:rsidR="004E470A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866E3B">
        <w:rPr>
          <w:rFonts w:eastAsiaTheme="minorEastAsia"/>
        </w:rPr>
        <w:t>98.87</w:t>
      </w:r>
      <w:r w:rsidR="004E470A">
        <w:rPr>
          <w:rFonts w:eastAsiaTheme="minorEastAsia"/>
        </w:rPr>
        <w:t xml:space="preserve"> секунд</w:t>
      </w:r>
      <w:r w:rsidR="00531828">
        <w:rPr>
          <w:noProof/>
          <w:lang w:eastAsia="ru-RU"/>
        </w:rPr>
        <w:t xml:space="preserve">, угол </w:t>
      </w:r>
      <w:r w:rsidR="00866E3B">
        <w:rPr>
          <w:noProof/>
          <w:lang w:eastAsia="ru-RU"/>
        </w:rPr>
        <w:t>0.23</w:t>
      </w:r>
      <w:r w:rsidR="00531828" w:rsidRPr="00875FDF">
        <w:t>°</w:t>
      </w:r>
    </w:p>
    <w:p w14:paraId="0A7FDE07" w14:textId="77777777" w:rsidR="00171512" w:rsidRPr="004E470A" w:rsidRDefault="00171512" w:rsidP="00171512">
      <w:pPr>
        <w:pStyle w:val="a6"/>
        <w:ind w:firstLine="0"/>
        <w:jc w:val="center"/>
        <w:rPr>
          <w:rFonts w:eastAsiaTheme="minorEastAsia"/>
        </w:rPr>
      </w:pPr>
    </w:p>
    <w:p w14:paraId="56D329FA" w14:textId="6DBA2ABE" w:rsidR="001C3EE3" w:rsidRPr="00273E80" w:rsidRDefault="001C3EE3" w:rsidP="001C3EE3">
      <w:pPr>
        <w:pStyle w:val="21"/>
        <w:rPr>
          <w:sz w:val="28"/>
          <w:szCs w:val="28"/>
        </w:rPr>
      </w:pPr>
      <w:bookmarkStart w:id="24" w:name="_Toc199177009"/>
      <w:r w:rsidRPr="000B28D7">
        <w:rPr>
          <w:sz w:val="28"/>
          <w:szCs w:val="28"/>
        </w:rPr>
        <w:t>3.</w:t>
      </w:r>
      <w:r w:rsidRPr="000B28D7">
        <w:rPr>
          <w:sz w:val="28"/>
          <w:szCs w:val="28"/>
          <w:lang w:val="en-US"/>
        </w:rPr>
        <w:t>1</w:t>
      </w:r>
      <w:r w:rsidRPr="000B28D7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0B28D7">
        <w:rPr>
          <w:sz w:val="28"/>
          <w:szCs w:val="28"/>
        </w:rPr>
        <w:t xml:space="preserve">. </w:t>
      </w:r>
      <w:r>
        <w:rPr>
          <w:sz w:val="28"/>
          <w:szCs w:val="28"/>
        </w:rPr>
        <w:t>Тест №4</w:t>
      </w:r>
      <w:bookmarkEnd w:id="24"/>
    </w:p>
    <w:p w14:paraId="30FCAEE4" w14:textId="7E946D1A" w:rsidR="00052905" w:rsidRDefault="00052905" w:rsidP="00052905">
      <w:pPr>
        <w:pStyle w:val="a6"/>
      </w:pPr>
      <w:r>
        <w:t xml:space="preserve">В данном тесте используются следующие параметры: длинна нити – 2.5, </w:t>
      </w:r>
      <w:r w:rsidR="00532E83">
        <w:t xml:space="preserve">  </w:t>
      </w:r>
      <w:r>
        <w:t xml:space="preserve">коэффициент сопротивления – </w:t>
      </w:r>
      <w:r w:rsidR="001D31EE">
        <w:t>0.05</w:t>
      </w:r>
      <w:r>
        <w:t>, масса шара –</w:t>
      </w:r>
      <w:r w:rsidR="001D31EE">
        <w:t xml:space="preserve"> 5</w:t>
      </w:r>
      <w:r>
        <w:t xml:space="preserve">.0, угол отклонения – </w:t>
      </w:r>
      <w:r w:rsidR="006D0022" w:rsidRPr="00875FDF">
        <w:t>90°</w:t>
      </w:r>
      <w:r>
        <w:t xml:space="preserve">. </w:t>
      </w:r>
      <w:r w:rsidR="008656FD">
        <w:t xml:space="preserve">     </w:t>
      </w:r>
      <w:r w:rsidR="006811D9">
        <w:t xml:space="preserve">Скриншоты этого колебания </w:t>
      </w:r>
      <w:r w:rsidR="00AC54C9">
        <w:t>можно увидеть на рисунках 36-39</w:t>
      </w:r>
      <w:r>
        <w:t>.</w:t>
      </w:r>
    </w:p>
    <w:p w14:paraId="7ADCA8AB" w14:textId="77777777" w:rsidR="00C92A96" w:rsidRDefault="00C92A96" w:rsidP="00052905">
      <w:pPr>
        <w:pStyle w:val="a6"/>
      </w:pPr>
    </w:p>
    <w:p w14:paraId="1451E689" w14:textId="44B5BC79" w:rsidR="004E470A" w:rsidRDefault="00866E3B" w:rsidP="004E470A">
      <w:pPr>
        <w:pStyle w:val="a6"/>
        <w:ind w:firstLine="0"/>
        <w:jc w:val="center"/>
        <w:rPr>
          <w:rFonts w:eastAsiaTheme="minorEastAsia"/>
          <w:lang w:val="en-US"/>
        </w:rPr>
      </w:pPr>
      <w:r w:rsidRPr="00866E3B">
        <w:rPr>
          <w:noProof/>
          <w:lang w:eastAsia="ru-RU"/>
        </w:rPr>
        <w:drawing>
          <wp:inline distT="0" distB="0" distL="0" distR="0" wp14:anchorId="313DB0CD" wp14:editId="5F22C454">
            <wp:extent cx="2743200" cy="278845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7827" cy="28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E3B">
        <w:rPr>
          <w:noProof/>
          <w:lang w:eastAsia="ru-RU"/>
        </w:rPr>
        <w:t xml:space="preserve"> </w:t>
      </w:r>
    </w:p>
    <w:p w14:paraId="2505C700" w14:textId="22EF0C20" w:rsidR="004E470A" w:rsidRPr="004E470A" w:rsidRDefault="00DE3811" w:rsidP="004E470A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36</w:t>
      </w:r>
      <w:r w:rsidR="004E470A" w:rsidRPr="003D537C">
        <w:rPr>
          <w:rFonts w:eastAsiaTheme="minorEastAsia"/>
        </w:rPr>
        <w:t xml:space="preserve"> – </w:t>
      </w:r>
      <w:r w:rsidR="004E470A">
        <w:rPr>
          <w:rFonts w:eastAsiaTheme="minorEastAsia"/>
        </w:rPr>
        <w:t xml:space="preserve">Маятник при </w:t>
      </w:r>
      <w:r w:rsidR="004E470A">
        <w:rPr>
          <w:rFonts w:eastAsiaTheme="minorEastAsia"/>
          <w:lang w:val="en-US"/>
        </w:rPr>
        <w:t>t</w:t>
      </w:r>
      <w:r w:rsidR="004E470A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2956BB">
        <w:rPr>
          <w:rFonts w:eastAsiaTheme="minorEastAsia"/>
        </w:rPr>
        <w:t>0.13</w:t>
      </w:r>
      <w:r w:rsidR="003868FC">
        <w:rPr>
          <w:rFonts w:eastAsiaTheme="minorEastAsia"/>
        </w:rPr>
        <w:t xml:space="preserve"> секунд</w:t>
      </w:r>
      <w:r w:rsidR="003868FC">
        <w:rPr>
          <w:noProof/>
          <w:lang w:eastAsia="ru-RU"/>
        </w:rPr>
        <w:t xml:space="preserve">, угол </w:t>
      </w:r>
      <w:r w:rsidR="002956BB">
        <w:rPr>
          <w:noProof/>
          <w:lang w:eastAsia="ru-RU"/>
        </w:rPr>
        <w:t>84.90</w:t>
      </w:r>
      <w:r w:rsidR="003868FC" w:rsidRPr="00875FDF">
        <w:t>°</w:t>
      </w:r>
    </w:p>
    <w:p w14:paraId="0FCDCA33" w14:textId="557F4CCF" w:rsidR="00C92A96" w:rsidRDefault="00C92A96" w:rsidP="00145636">
      <w:pPr>
        <w:pStyle w:val="a6"/>
        <w:ind w:firstLine="0"/>
      </w:pPr>
    </w:p>
    <w:p w14:paraId="470BD0C2" w14:textId="33CF5255" w:rsidR="00C92A96" w:rsidRDefault="00DE3811" w:rsidP="00C92A96">
      <w:pPr>
        <w:pStyle w:val="a6"/>
        <w:ind w:firstLine="0"/>
        <w:jc w:val="center"/>
        <w:rPr>
          <w:rFonts w:eastAsiaTheme="minorEastAsia"/>
          <w:lang w:val="en-US"/>
        </w:rPr>
      </w:pPr>
      <w:r w:rsidRPr="00DE3811">
        <w:rPr>
          <w:noProof/>
          <w:lang w:eastAsia="ru-RU"/>
        </w:rPr>
        <w:lastRenderedPageBreak/>
        <w:drawing>
          <wp:inline distT="0" distB="0" distL="0" distR="0" wp14:anchorId="7E1AFABA" wp14:editId="2B03FDE0">
            <wp:extent cx="2328258" cy="2358583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0898" cy="23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811">
        <w:rPr>
          <w:noProof/>
          <w:lang w:eastAsia="ru-RU"/>
        </w:rPr>
        <w:t xml:space="preserve"> </w:t>
      </w:r>
    </w:p>
    <w:p w14:paraId="2B547559" w14:textId="2114717E" w:rsidR="00C92A96" w:rsidRDefault="00DE3811" w:rsidP="00C92A9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37</w:t>
      </w:r>
      <w:r w:rsidR="00C92A96" w:rsidRPr="003D537C">
        <w:rPr>
          <w:rFonts w:eastAsiaTheme="minorEastAsia"/>
        </w:rPr>
        <w:t xml:space="preserve"> – </w:t>
      </w:r>
      <w:r w:rsidR="00C92A96">
        <w:rPr>
          <w:rFonts w:eastAsiaTheme="minorEastAsia"/>
        </w:rPr>
        <w:t xml:space="preserve">Маятник при </w:t>
      </w:r>
      <w:r w:rsidR="00C92A96">
        <w:rPr>
          <w:rFonts w:eastAsiaTheme="minorEastAsia"/>
          <w:lang w:val="en-US"/>
        </w:rPr>
        <w:t>t</w:t>
      </w:r>
      <w:r w:rsidR="00C92A96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>
        <w:rPr>
          <w:rFonts w:eastAsiaTheme="minorEastAsia"/>
        </w:rPr>
        <w:t>0.55 секунд</w:t>
      </w:r>
      <w:r w:rsidR="003868FC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29.02</w:t>
      </w:r>
      <w:r w:rsidR="003868FC" w:rsidRPr="00875FDF">
        <w:t>°</w:t>
      </w:r>
    </w:p>
    <w:p w14:paraId="04932A0B" w14:textId="77777777" w:rsidR="00C92A96" w:rsidRDefault="00C92A96" w:rsidP="00C92A96">
      <w:pPr>
        <w:pStyle w:val="a6"/>
        <w:ind w:firstLine="0"/>
        <w:jc w:val="center"/>
        <w:rPr>
          <w:rFonts w:eastAsiaTheme="minorEastAsia"/>
        </w:rPr>
      </w:pPr>
    </w:p>
    <w:p w14:paraId="11AC90AB" w14:textId="56114F32" w:rsidR="00C92A96" w:rsidRDefault="005938C3" w:rsidP="00C92A96">
      <w:pPr>
        <w:pStyle w:val="a6"/>
        <w:ind w:firstLine="0"/>
        <w:jc w:val="center"/>
        <w:rPr>
          <w:rFonts w:eastAsiaTheme="minorEastAsia"/>
          <w:lang w:val="en-US"/>
        </w:rPr>
      </w:pPr>
      <w:r w:rsidRPr="005938C3">
        <w:rPr>
          <w:noProof/>
          <w:lang w:eastAsia="ru-RU"/>
        </w:rPr>
        <w:drawing>
          <wp:inline distT="0" distB="0" distL="0" distR="0" wp14:anchorId="4F05CAEA" wp14:editId="20715D51">
            <wp:extent cx="2406879" cy="2433100"/>
            <wp:effectExtent l="0" t="0" r="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1269" cy="24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8C3">
        <w:rPr>
          <w:noProof/>
          <w:lang w:eastAsia="ru-RU"/>
        </w:rPr>
        <w:t xml:space="preserve"> </w:t>
      </w:r>
    </w:p>
    <w:p w14:paraId="2436A4B9" w14:textId="695571AB" w:rsidR="00C92A96" w:rsidRDefault="005520D8" w:rsidP="00C92A9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38</w:t>
      </w:r>
      <w:r w:rsidR="00C92A96" w:rsidRPr="003D537C">
        <w:rPr>
          <w:rFonts w:eastAsiaTheme="minorEastAsia"/>
        </w:rPr>
        <w:t xml:space="preserve"> – </w:t>
      </w:r>
      <w:r w:rsidR="00C92A96">
        <w:rPr>
          <w:rFonts w:eastAsiaTheme="minorEastAsia"/>
        </w:rPr>
        <w:t xml:space="preserve">Маятник при </w:t>
      </w:r>
      <w:r w:rsidR="00C92A96">
        <w:rPr>
          <w:rFonts w:eastAsiaTheme="minorEastAsia"/>
          <w:lang w:val="en-US"/>
        </w:rPr>
        <w:t>t</w:t>
      </w:r>
      <w:r w:rsidR="00C92A96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6F0FCD">
        <w:rPr>
          <w:rFonts w:eastAsiaTheme="minorEastAsia"/>
        </w:rPr>
        <w:t>1.25</w:t>
      </w:r>
      <w:r w:rsidR="00D73802">
        <w:rPr>
          <w:rFonts w:eastAsiaTheme="minorEastAsia"/>
        </w:rPr>
        <w:t xml:space="preserve"> секунд</w:t>
      </w:r>
      <w:r w:rsidR="003868FC">
        <w:rPr>
          <w:noProof/>
          <w:lang w:eastAsia="ru-RU"/>
        </w:rPr>
        <w:t xml:space="preserve">, угол </w:t>
      </w:r>
      <w:r w:rsidR="006F0FCD">
        <w:rPr>
          <w:noProof/>
          <w:lang w:eastAsia="ru-RU"/>
        </w:rPr>
        <w:t>-71.68</w:t>
      </w:r>
      <w:r w:rsidR="003868FC" w:rsidRPr="00875FDF">
        <w:t>°</w:t>
      </w:r>
    </w:p>
    <w:p w14:paraId="460309FE" w14:textId="77777777" w:rsidR="00C92A96" w:rsidRDefault="00C92A96" w:rsidP="00C92A96">
      <w:pPr>
        <w:pStyle w:val="a6"/>
        <w:ind w:firstLine="0"/>
        <w:jc w:val="center"/>
        <w:rPr>
          <w:rFonts w:eastAsiaTheme="minorEastAsia"/>
        </w:rPr>
      </w:pPr>
    </w:p>
    <w:p w14:paraId="00B9413E" w14:textId="757FB365" w:rsidR="00C92A96" w:rsidRDefault="005520D8" w:rsidP="00C92A96">
      <w:pPr>
        <w:pStyle w:val="a6"/>
        <w:ind w:firstLine="0"/>
        <w:jc w:val="center"/>
        <w:rPr>
          <w:rFonts w:eastAsiaTheme="minorEastAsia"/>
          <w:lang w:val="en-US"/>
        </w:rPr>
      </w:pPr>
      <w:r w:rsidRPr="005520D8">
        <w:rPr>
          <w:noProof/>
          <w:lang w:eastAsia="ru-RU"/>
        </w:rPr>
        <w:drawing>
          <wp:inline distT="0" distB="0" distL="0" distR="0" wp14:anchorId="6588002F" wp14:editId="18BB23D2">
            <wp:extent cx="2987065" cy="2414321"/>
            <wp:effectExtent l="0" t="0" r="381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2162" cy="24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0D8">
        <w:rPr>
          <w:noProof/>
          <w:lang w:eastAsia="ru-RU"/>
        </w:rPr>
        <w:t xml:space="preserve"> </w:t>
      </w:r>
    </w:p>
    <w:p w14:paraId="5E089A8C" w14:textId="5D0E1609" w:rsidR="00C92A96" w:rsidRPr="004E470A" w:rsidRDefault="005520D8" w:rsidP="00C92A9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39</w:t>
      </w:r>
      <w:r w:rsidR="00C92A96" w:rsidRPr="003D537C">
        <w:rPr>
          <w:rFonts w:eastAsiaTheme="minorEastAsia"/>
        </w:rPr>
        <w:t xml:space="preserve"> – </w:t>
      </w:r>
      <w:r w:rsidR="00C92A96">
        <w:rPr>
          <w:rFonts w:eastAsiaTheme="minorEastAsia"/>
        </w:rPr>
        <w:t xml:space="preserve">Маятник при </w:t>
      </w:r>
      <w:r w:rsidR="00C92A96">
        <w:rPr>
          <w:rFonts w:eastAsiaTheme="minorEastAsia"/>
          <w:lang w:val="en-US"/>
        </w:rPr>
        <w:t>t</w:t>
      </w:r>
      <w:r w:rsidR="00C92A96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1E4E1D">
        <w:rPr>
          <w:rFonts w:eastAsiaTheme="minorEastAsia"/>
        </w:rPr>
        <w:t>52.03</w:t>
      </w:r>
      <w:r w:rsidR="00C92A96">
        <w:rPr>
          <w:rFonts w:eastAsiaTheme="minorEastAsia"/>
        </w:rPr>
        <w:t xml:space="preserve"> секунд</w:t>
      </w:r>
      <w:r w:rsidR="003868FC">
        <w:rPr>
          <w:noProof/>
          <w:lang w:eastAsia="ru-RU"/>
        </w:rPr>
        <w:t xml:space="preserve">, угол </w:t>
      </w:r>
      <w:r w:rsidR="001E4E1D">
        <w:rPr>
          <w:noProof/>
          <w:lang w:eastAsia="ru-RU"/>
        </w:rPr>
        <w:t>-0.07</w:t>
      </w:r>
      <w:r w:rsidR="003868FC" w:rsidRPr="00875FDF">
        <w:t>°</w:t>
      </w:r>
    </w:p>
    <w:p w14:paraId="2CD4A0FA" w14:textId="5071B13E" w:rsidR="001C3EE3" w:rsidRPr="00273E80" w:rsidRDefault="001C3EE3" w:rsidP="001C3EE3">
      <w:pPr>
        <w:pStyle w:val="21"/>
        <w:rPr>
          <w:sz w:val="28"/>
          <w:szCs w:val="28"/>
        </w:rPr>
      </w:pPr>
      <w:bookmarkStart w:id="25" w:name="_Toc199177010"/>
      <w:r w:rsidRPr="000B28D7">
        <w:rPr>
          <w:sz w:val="28"/>
          <w:szCs w:val="28"/>
        </w:rPr>
        <w:lastRenderedPageBreak/>
        <w:t>3.</w:t>
      </w:r>
      <w:r w:rsidRPr="000B28D7">
        <w:rPr>
          <w:sz w:val="28"/>
          <w:szCs w:val="28"/>
          <w:lang w:val="en-US"/>
        </w:rPr>
        <w:t>1</w:t>
      </w:r>
      <w:r w:rsidRPr="000B28D7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0B28D7">
        <w:rPr>
          <w:sz w:val="28"/>
          <w:szCs w:val="28"/>
        </w:rPr>
        <w:t xml:space="preserve">. </w:t>
      </w:r>
      <w:r>
        <w:rPr>
          <w:sz w:val="28"/>
          <w:szCs w:val="28"/>
        </w:rPr>
        <w:t>Тест №5</w:t>
      </w:r>
      <w:bookmarkEnd w:id="25"/>
    </w:p>
    <w:p w14:paraId="4E782BB1" w14:textId="3385196C" w:rsidR="001D31EE" w:rsidRDefault="001D31EE" w:rsidP="001D31EE">
      <w:pPr>
        <w:pStyle w:val="a6"/>
      </w:pPr>
      <w:r>
        <w:t xml:space="preserve">В данном тесте используются следующие параметры: длинна нити – 2.5, </w:t>
      </w:r>
      <w:r w:rsidR="008656FD">
        <w:t xml:space="preserve">  </w:t>
      </w:r>
      <w:r>
        <w:t xml:space="preserve">коэффициент сопротивления – 0.05, масса шара – 1.0, угол отклонения – </w:t>
      </w:r>
      <w:r w:rsidR="001E4E1D">
        <w:t>40</w:t>
      </w:r>
      <w:r w:rsidR="006D0022">
        <w:t>°</w:t>
      </w:r>
      <w:r>
        <w:t xml:space="preserve">. </w:t>
      </w:r>
      <w:r w:rsidR="008656FD">
        <w:t xml:space="preserve">    </w:t>
      </w:r>
      <w:r w:rsidR="006811D9">
        <w:t xml:space="preserve">Скриншоты этого колебания </w:t>
      </w:r>
      <w:r w:rsidR="001E4E1D">
        <w:t>можно увидеть на рисунках 40</w:t>
      </w:r>
      <w:r w:rsidR="00897446">
        <w:t>-</w:t>
      </w:r>
      <w:r w:rsidR="00AC54C9">
        <w:t>44</w:t>
      </w:r>
      <w:r>
        <w:t>.</w:t>
      </w:r>
    </w:p>
    <w:p w14:paraId="3C8C841B" w14:textId="77777777" w:rsidR="00CA5C26" w:rsidRDefault="00CA5C26" w:rsidP="001D31EE">
      <w:pPr>
        <w:pStyle w:val="a6"/>
      </w:pPr>
    </w:p>
    <w:p w14:paraId="53F4DFFF" w14:textId="58B383B4" w:rsidR="00C04E0C" w:rsidRDefault="001E4E1D" w:rsidP="00C04E0C">
      <w:pPr>
        <w:pStyle w:val="a6"/>
        <w:ind w:firstLine="0"/>
        <w:jc w:val="center"/>
        <w:rPr>
          <w:rFonts w:eastAsiaTheme="minorEastAsia"/>
          <w:lang w:val="en-US"/>
        </w:rPr>
      </w:pPr>
      <w:r w:rsidRPr="001E4E1D">
        <w:rPr>
          <w:noProof/>
          <w:lang w:eastAsia="ru-RU"/>
        </w:rPr>
        <w:drawing>
          <wp:inline distT="0" distB="0" distL="0" distR="0" wp14:anchorId="72686804" wp14:editId="3076A088">
            <wp:extent cx="2796209" cy="2838277"/>
            <wp:effectExtent l="0" t="0" r="444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8228" cy="28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E1D">
        <w:rPr>
          <w:noProof/>
          <w:lang w:eastAsia="ru-RU"/>
        </w:rPr>
        <w:t xml:space="preserve"> </w:t>
      </w:r>
    </w:p>
    <w:p w14:paraId="744229F4" w14:textId="744901D6" w:rsidR="00C04E0C" w:rsidRDefault="001E4E1D" w:rsidP="00C04E0C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40</w:t>
      </w:r>
      <w:r w:rsidR="00C04E0C" w:rsidRPr="003D537C">
        <w:rPr>
          <w:rFonts w:eastAsiaTheme="minorEastAsia"/>
        </w:rPr>
        <w:t xml:space="preserve"> – </w:t>
      </w:r>
      <w:r w:rsidR="00C04E0C">
        <w:rPr>
          <w:rFonts w:eastAsiaTheme="minorEastAsia"/>
        </w:rPr>
        <w:t xml:space="preserve">Маятник при </w:t>
      </w:r>
      <w:r w:rsidR="00C04E0C">
        <w:rPr>
          <w:rFonts w:eastAsiaTheme="minorEastAsia"/>
          <w:lang w:val="en-US"/>
        </w:rPr>
        <w:t>t</w:t>
      </w:r>
      <w:r w:rsidR="00C04E0C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AB09FB">
        <w:rPr>
          <w:rFonts w:eastAsiaTheme="minorEastAsia"/>
        </w:rPr>
        <w:t>0.</w:t>
      </w:r>
      <w:r w:rsidR="00CD569F">
        <w:rPr>
          <w:rFonts w:eastAsiaTheme="minorEastAsia"/>
        </w:rPr>
        <w:t>3</w:t>
      </w:r>
      <w:r w:rsidR="00AB09FB">
        <w:rPr>
          <w:rFonts w:eastAsiaTheme="minorEastAsia"/>
        </w:rPr>
        <w:t>4</w:t>
      </w:r>
      <w:r w:rsidR="00C04E0C">
        <w:rPr>
          <w:rFonts w:eastAsiaTheme="minorEastAsia"/>
        </w:rPr>
        <w:t xml:space="preserve"> секунд</w:t>
      </w:r>
      <w:r w:rsidR="00CD569F">
        <w:rPr>
          <w:rFonts w:eastAsiaTheme="minorEastAsia"/>
        </w:rPr>
        <w:t>ы</w:t>
      </w:r>
      <w:r w:rsidR="00CD569F">
        <w:rPr>
          <w:noProof/>
          <w:lang w:eastAsia="ru-RU"/>
        </w:rPr>
        <w:t xml:space="preserve">, угол </w:t>
      </w:r>
      <w:r w:rsidR="00AB09FB">
        <w:rPr>
          <w:noProof/>
          <w:lang w:eastAsia="ru-RU"/>
        </w:rPr>
        <w:t>28.94</w:t>
      </w:r>
      <w:r w:rsidR="00CD569F" w:rsidRPr="00875FDF">
        <w:t>°</w:t>
      </w:r>
    </w:p>
    <w:p w14:paraId="625D70AC" w14:textId="193D345A" w:rsidR="00C04E0C" w:rsidRDefault="00C04E0C" w:rsidP="00C04E0C">
      <w:pPr>
        <w:pStyle w:val="a6"/>
        <w:ind w:firstLine="0"/>
        <w:jc w:val="center"/>
        <w:rPr>
          <w:rFonts w:eastAsiaTheme="minorEastAsia"/>
        </w:rPr>
      </w:pPr>
    </w:p>
    <w:p w14:paraId="0296CAB5" w14:textId="51E1FEF3" w:rsidR="00C04E0C" w:rsidRDefault="00AB09FB" w:rsidP="00C04E0C">
      <w:pPr>
        <w:pStyle w:val="a6"/>
        <w:ind w:firstLine="0"/>
        <w:jc w:val="center"/>
        <w:rPr>
          <w:rFonts w:eastAsiaTheme="minorEastAsia"/>
          <w:lang w:val="en-US"/>
        </w:rPr>
      </w:pPr>
      <w:r w:rsidRPr="00AB09FB">
        <w:rPr>
          <w:rFonts w:eastAsiaTheme="minorEastAsia"/>
          <w:noProof/>
          <w:lang w:eastAsia="ru-RU"/>
        </w:rPr>
        <w:drawing>
          <wp:inline distT="0" distB="0" distL="0" distR="0" wp14:anchorId="1F47F7FA" wp14:editId="2DF565E6">
            <wp:extent cx="2820094" cy="2870421"/>
            <wp:effectExtent l="0" t="0" r="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7143" cy="28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9FB">
        <w:rPr>
          <w:rFonts w:eastAsiaTheme="minorEastAsia"/>
          <w:noProof/>
          <w:lang w:eastAsia="ru-RU"/>
        </w:rPr>
        <w:t xml:space="preserve"> </w:t>
      </w:r>
    </w:p>
    <w:p w14:paraId="6DEB245E" w14:textId="07F769C6" w:rsidR="00C04E0C" w:rsidRDefault="00C20B7B" w:rsidP="00C04E0C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</w:t>
      </w:r>
      <w:r w:rsidR="00AB09FB">
        <w:rPr>
          <w:rFonts w:eastAsiaTheme="minorEastAsia"/>
        </w:rPr>
        <w:t xml:space="preserve">исунок </w:t>
      </w:r>
      <w:r w:rsidR="00F71AD7">
        <w:rPr>
          <w:rFonts w:eastAsiaTheme="minorEastAsia"/>
        </w:rPr>
        <w:t>41</w:t>
      </w:r>
      <w:r w:rsidR="00C04E0C" w:rsidRPr="003D537C">
        <w:rPr>
          <w:rFonts w:eastAsiaTheme="minorEastAsia"/>
        </w:rPr>
        <w:t xml:space="preserve"> – </w:t>
      </w:r>
      <w:r w:rsidR="00C04E0C">
        <w:rPr>
          <w:rFonts w:eastAsiaTheme="minorEastAsia"/>
        </w:rPr>
        <w:t xml:space="preserve">Маятник при </w:t>
      </w:r>
      <w:r w:rsidR="00C04E0C">
        <w:rPr>
          <w:rFonts w:eastAsiaTheme="minorEastAsia"/>
          <w:lang w:val="en-US"/>
        </w:rPr>
        <w:t>t</w:t>
      </w:r>
      <w:r w:rsidR="00C04E0C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6C544D">
        <w:rPr>
          <w:rFonts w:eastAsiaTheme="minorEastAsia"/>
        </w:rPr>
        <w:t>1.17</w:t>
      </w:r>
      <w:r w:rsidR="00C04E0C">
        <w:rPr>
          <w:rFonts w:eastAsiaTheme="minorEastAsia"/>
        </w:rPr>
        <w:t xml:space="preserve"> секунд</w:t>
      </w:r>
      <w:r w:rsidR="00CD569F">
        <w:rPr>
          <w:noProof/>
          <w:lang w:eastAsia="ru-RU"/>
        </w:rPr>
        <w:t xml:space="preserve">, угол </w:t>
      </w:r>
      <w:r w:rsidR="006C544D">
        <w:rPr>
          <w:noProof/>
          <w:lang w:eastAsia="ru-RU"/>
        </w:rPr>
        <w:t>-33.11</w:t>
      </w:r>
      <w:r w:rsidR="00CD569F" w:rsidRPr="00875FDF">
        <w:t>°</w:t>
      </w:r>
      <w:r w:rsidR="006C544D">
        <w:t xml:space="preserve"> </w:t>
      </w:r>
    </w:p>
    <w:p w14:paraId="35FC1F5D" w14:textId="34361B9B" w:rsidR="00C04E0C" w:rsidRDefault="00C04E0C" w:rsidP="00C04E0C">
      <w:pPr>
        <w:pStyle w:val="a6"/>
        <w:ind w:firstLine="0"/>
        <w:jc w:val="center"/>
        <w:rPr>
          <w:rFonts w:eastAsiaTheme="minorEastAsia"/>
        </w:rPr>
      </w:pPr>
    </w:p>
    <w:p w14:paraId="7AE3698B" w14:textId="0EC578FD" w:rsidR="00C04E0C" w:rsidRDefault="006C544D" w:rsidP="00C04E0C">
      <w:pPr>
        <w:pStyle w:val="a6"/>
        <w:ind w:firstLine="0"/>
        <w:jc w:val="center"/>
        <w:rPr>
          <w:rFonts w:eastAsiaTheme="minorEastAsia"/>
          <w:lang w:val="en-US"/>
        </w:rPr>
      </w:pPr>
      <w:r w:rsidRPr="006C544D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3D736A5" wp14:editId="66F582F9">
            <wp:extent cx="2501487" cy="2542753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5783" cy="25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4D">
        <w:rPr>
          <w:rFonts w:eastAsiaTheme="minorEastAsia"/>
          <w:noProof/>
          <w:lang w:eastAsia="ru-RU"/>
        </w:rPr>
        <w:t xml:space="preserve"> </w:t>
      </w:r>
    </w:p>
    <w:p w14:paraId="0154EA91" w14:textId="3345067E" w:rsidR="00C04E0C" w:rsidRDefault="006C544D" w:rsidP="00C04E0C">
      <w:pPr>
        <w:pStyle w:val="a6"/>
        <w:ind w:firstLine="0"/>
        <w:jc w:val="center"/>
      </w:pPr>
      <w:r>
        <w:rPr>
          <w:rFonts w:eastAsiaTheme="minorEastAsia"/>
        </w:rPr>
        <w:t>Рисунок 42</w:t>
      </w:r>
      <w:r w:rsidR="00C04E0C" w:rsidRPr="003D537C">
        <w:rPr>
          <w:rFonts w:eastAsiaTheme="minorEastAsia"/>
        </w:rPr>
        <w:t xml:space="preserve"> – </w:t>
      </w:r>
      <w:r w:rsidR="00C04E0C">
        <w:rPr>
          <w:rFonts w:eastAsiaTheme="minorEastAsia"/>
        </w:rPr>
        <w:t xml:space="preserve">Маятник при </w:t>
      </w:r>
      <w:r w:rsidR="00C04E0C">
        <w:rPr>
          <w:rFonts w:eastAsiaTheme="minorEastAsia"/>
          <w:lang w:val="en-US"/>
        </w:rPr>
        <w:t>t</w:t>
      </w:r>
      <w:r w:rsidR="00C04E0C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>
        <w:rPr>
          <w:rFonts w:eastAsiaTheme="minorEastAsia"/>
        </w:rPr>
        <w:t>1.99</w:t>
      </w:r>
      <w:r w:rsidR="00C04E0C">
        <w:rPr>
          <w:rFonts w:eastAsiaTheme="minorEastAsia"/>
        </w:rPr>
        <w:t xml:space="preserve"> секунд</w:t>
      </w:r>
      <w:r w:rsidR="00CD569F">
        <w:rPr>
          <w:noProof/>
          <w:lang w:eastAsia="ru-RU"/>
        </w:rPr>
        <w:t xml:space="preserve">, угол </w:t>
      </w:r>
      <w:r w:rsidR="009F19A1">
        <w:rPr>
          <w:noProof/>
          <w:lang w:eastAsia="ru-RU"/>
        </w:rPr>
        <w:t>-</w:t>
      </w:r>
      <w:r>
        <w:rPr>
          <w:noProof/>
          <w:lang w:eastAsia="ru-RU"/>
        </w:rPr>
        <w:t>1</w:t>
      </w:r>
      <w:r w:rsidR="009F19A1">
        <w:rPr>
          <w:noProof/>
          <w:lang w:eastAsia="ru-RU"/>
        </w:rPr>
        <w:t>1.43</w:t>
      </w:r>
      <w:r w:rsidR="00CD569F" w:rsidRPr="00875FDF">
        <w:t>°</w:t>
      </w:r>
    </w:p>
    <w:p w14:paraId="5C1C2C7C" w14:textId="77777777" w:rsidR="006D5159" w:rsidRDefault="006D5159" w:rsidP="00C04E0C">
      <w:pPr>
        <w:pStyle w:val="a6"/>
        <w:ind w:firstLine="0"/>
        <w:jc w:val="center"/>
        <w:rPr>
          <w:rFonts w:eastAsiaTheme="minorEastAsia"/>
        </w:rPr>
      </w:pPr>
    </w:p>
    <w:p w14:paraId="3E0F30A7" w14:textId="6C397E21" w:rsidR="004B5810" w:rsidRDefault="009F19A1" w:rsidP="004B5810">
      <w:pPr>
        <w:pStyle w:val="a6"/>
        <w:ind w:firstLine="0"/>
        <w:jc w:val="center"/>
        <w:rPr>
          <w:rFonts w:eastAsiaTheme="minorEastAsia"/>
          <w:lang w:val="en-US"/>
        </w:rPr>
      </w:pPr>
      <w:r w:rsidRPr="009F19A1">
        <w:rPr>
          <w:rFonts w:eastAsiaTheme="minorEastAsia"/>
          <w:noProof/>
          <w:lang w:eastAsia="ru-RU"/>
        </w:rPr>
        <w:drawing>
          <wp:inline distT="0" distB="0" distL="0" distR="0" wp14:anchorId="4EF5FCF2" wp14:editId="3C38F3C1">
            <wp:extent cx="2525505" cy="2563762"/>
            <wp:effectExtent l="0" t="0" r="8255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1876" cy="25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9A1">
        <w:rPr>
          <w:rFonts w:eastAsiaTheme="minorEastAsia"/>
          <w:noProof/>
          <w:lang w:eastAsia="ru-RU"/>
        </w:rPr>
        <w:t xml:space="preserve"> </w:t>
      </w:r>
    </w:p>
    <w:p w14:paraId="67CA409F" w14:textId="5AD0BD55" w:rsidR="004B5810" w:rsidRDefault="009F19A1" w:rsidP="004B5810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43</w:t>
      </w:r>
      <w:r w:rsidR="004B5810" w:rsidRPr="003D537C">
        <w:rPr>
          <w:rFonts w:eastAsiaTheme="minorEastAsia"/>
        </w:rPr>
        <w:t xml:space="preserve"> – </w:t>
      </w:r>
      <w:r w:rsidR="004B5810">
        <w:rPr>
          <w:rFonts w:eastAsiaTheme="minorEastAsia"/>
        </w:rPr>
        <w:t xml:space="preserve">Маятник при </w:t>
      </w:r>
      <w:r w:rsidR="004B5810">
        <w:rPr>
          <w:rFonts w:eastAsiaTheme="minorEastAsia"/>
          <w:lang w:val="en-US"/>
        </w:rPr>
        <w:t>t</w:t>
      </w:r>
      <w:r w:rsidR="004B5810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4F13B3">
        <w:rPr>
          <w:rFonts w:eastAsiaTheme="minorEastAsia"/>
        </w:rPr>
        <w:t>31.30</w:t>
      </w:r>
      <w:r w:rsidR="00136B43">
        <w:rPr>
          <w:rFonts w:eastAsiaTheme="minorEastAsia"/>
        </w:rPr>
        <w:t xml:space="preserve"> секунд</w:t>
      </w:r>
      <w:r w:rsidR="00CD569F">
        <w:rPr>
          <w:noProof/>
          <w:lang w:eastAsia="ru-RU"/>
        </w:rPr>
        <w:t xml:space="preserve">, угол </w:t>
      </w:r>
      <w:r w:rsidR="004F13B3">
        <w:rPr>
          <w:noProof/>
          <w:lang w:eastAsia="ru-RU"/>
        </w:rPr>
        <w:t>17.90</w:t>
      </w:r>
      <w:r w:rsidR="00CD569F" w:rsidRPr="00875FDF">
        <w:t>°</w:t>
      </w:r>
    </w:p>
    <w:p w14:paraId="4A07EECC" w14:textId="647D404F" w:rsidR="004B5810" w:rsidRDefault="004B5810" w:rsidP="004B5810">
      <w:pPr>
        <w:pStyle w:val="a6"/>
        <w:ind w:firstLine="0"/>
        <w:jc w:val="center"/>
        <w:rPr>
          <w:rFonts w:eastAsiaTheme="minorEastAsia"/>
        </w:rPr>
      </w:pPr>
    </w:p>
    <w:p w14:paraId="67D6BD6D" w14:textId="3D9E1D72" w:rsidR="003D4436" w:rsidRDefault="00A3400A" w:rsidP="003F5B2A">
      <w:pPr>
        <w:pStyle w:val="a6"/>
        <w:ind w:firstLine="0"/>
        <w:jc w:val="center"/>
        <w:rPr>
          <w:rFonts w:eastAsiaTheme="minorEastAsia"/>
          <w:lang w:val="en-US"/>
        </w:rPr>
      </w:pPr>
      <w:r w:rsidRPr="00A3400A">
        <w:rPr>
          <w:rFonts w:eastAsiaTheme="minorEastAsia"/>
          <w:noProof/>
          <w:lang w:eastAsia="ru-RU"/>
        </w:rPr>
        <w:drawing>
          <wp:inline distT="0" distB="0" distL="0" distR="0" wp14:anchorId="75DC8450" wp14:editId="6A398270">
            <wp:extent cx="2921592" cy="2378985"/>
            <wp:effectExtent l="0" t="0" r="0" b="25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4167" cy="23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4328" w14:textId="2B29BA9A" w:rsidR="00D2312E" w:rsidRDefault="00A3400A" w:rsidP="0089744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44</w:t>
      </w:r>
      <w:r w:rsidR="003F5B2A" w:rsidRPr="003D537C">
        <w:rPr>
          <w:rFonts w:eastAsiaTheme="minorEastAsia"/>
        </w:rPr>
        <w:t xml:space="preserve"> – </w:t>
      </w:r>
      <w:r w:rsidR="003F5B2A">
        <w:rPr>
          <w:rFonts w:eastAsiaTheme="minorEastAsia"/>
        </w:rPr>
        <w:t xml:space="preserve">Маятник при </w:t>
      </w:r>
      <w:r w:rsidR="003F5B2A">
        <w:rPr>
          <w:rFonts w:eastAsiaTheme="minorEastAsia"/>
          <w:lang w:val="en-US"/>
        </w:rPr>
        <w:t>t</w:t>
      </w:r>
      <w:r w:rsidR="003F5B2A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>
        <w:rPr>
          <w:rFonts w:eastAsiaTheme="minorEastAsia"/>
        </w:rPr>
        <w:t>145.80</w:t>
      </w:r>
      <w:r w:rsidR="003F5B2A">
        <w:rPr>
          <w:rFonts w:eastAsiaTheme="minorEastAsia"/>
        </w:rPr>
        <w:t xml:space="preserve"> секунд</w:t>
      </w:r>
      <w:r w:rsidR="00CD569F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-0.81</w:t>
      </w:r>
      <w:r w:rsidR="00CD569F" w:rsidRPr="00875FDF">
        <w:t>°</w:t>
      </w:r>
    </w:p>
    <w:p w14:paraId="0A97A23F" w14:textId="488065F7" w:rsidR="00D2312E" w:rsidRPr="001C3EE3" w:rsidRDefault="001C3EE3" w:rsidP="001C3EE3">
      <w:pPr>
        <w:pStyle w:val="21"/>
        <w:rPr>
          <w:sz w:val="28"/>
          <w:szCs w:val="28"/>
        </w:rPr>
      </w:pPr>
      <w:bookmarkStart w:id="26" w:name="_Toc199177011"/>
      <w:r w:rsidRPr="000B28D7">
        <w:rPr>
          <w:sz w:val="28"/>
          <w:szCs w:val="28"/>
        </w:rPr>
        <w:lastRenderedPageBreak/>
        <w:t>3.</w:t>
      </w:r>
      <w:r w:rsidRPr="000B28D7">
        <w:rPr>
          <w:sz w:val="28"/>
          <w:szCs w:val="28"/>
          <w:lang w:val="en-US"/>
        </w:rPr>
        <w:t>1</w:t>
      </w:r>
      <w:r w:rsidRPr="000B28D7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0B28D7">
        <w:rPr>
          <w:sz w:val="28"/>
          <w:szCs w:val="28"/>
        </w:rPr>
        <w:t xml:space="preserve">. </w:t>
      </w:r>
      <w:r>
        <w:rPr>
          <w:sz w:val="28"/>
          <w:szCs w:val="28"/>
        </w:rPr>
        <w:t>Вывод</w:t>
      </w:r>
      <w:bookmarkEnd w:id="26"/>
    </w:p>
    <w:p w14:paraId="38EEC6AC" w14:textId="77777777" w:rsidR="004E6EF6" w:rsidRDefault="007C7292" w:rsidP="001308C2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7C7292">
        <w:rPr>
          <w:rFonts w:ascii="Times New Roman" w:hAnsi="Times New Roman"/>
          <w:color w:val="000000" w:themeColor="text1"/>
          <w:sz w:val="28"/>
        </w:rPr>
        <w:t>Плавное раскачивание маятника успешно протестировано: движение маятника происходит без рывков, с правильным изменением скорости и направления, что подтверждает корректность физической модели.</w:t>
      </w:r>
      <w:r w:rsidR="004E6EF6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45DE44DB" w14:textId="330E41F3" w:rsidR="007C7292" w:rsidRDefault="004E6EF6" w:rsidP="001308C2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</w:t>
      </w:r>
      <w:r w:rsidRPr="007C7292">
        <w:rPr>
          <w:rFonts w:ascii="Times New Roman" w:hAnsi="Times New Roman"/>
          <w:color w:val="000000" w:themeColor="text1"/>
          <w:sz w:val="28"/>
        </w:rPr>
        <w:t xml:space="preserve"> зависимости от угла света прожектора меняется освещение маятника: при попадании шара маятника в область его действия он становится ярко освещённым, и этот эффект исчезает за пределами зоны освещения</w:t>
      </w:r>
      <w:r>
        <w:rPr>
          <w:rFonts w:ascii="Times New Roman" w:hAnsi="Times New Roman"/>
          <w:color w:val="000000" w:themeColor="text1"/>
          <w:sz w:val="28"/>
        </w:rPr>
        <w:t>, что подтверждает корректность освещения модели.</w:t>
      </w:r>
    </w:p>
    <w:p w14:paraId="07BFA704" w14:textId="7DC6141C" w:rsidR="00875FDF" w:rsidRDefault="00875FDF" w:rsidP="00875FDF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Также в</w:t>
      </w:r>
      <w:r w:rsidRPr="00DD366C">
        <w:rPr>
          <w:rFonts w:ascii="Times New Roman" w:hAnsi="Times New Roman"/>
          <w:color w:val="000000" w:themeColor="text1"/>
          <w:sz w:val="28"/>
        </w:rPr>
        <w:t xml:space="preserve"> ходе проведённых пяти тестов была проанализирована зависимость времени работы маятника от различных параметров. Полученные результаты позволяют сделать следующие выводы:</w:t>
      </w:r>
    </w:p>
    <w:p w14:paraId="396087AD" w14:textId="3BD5685F" w:rsidR="00875FDF" w:rsidRDefault="00875FDF" w:rsidP="00875FDF">
      <w:pPr>
        <w:pStyle w:val="a6"/>
        <w:spacing w:before="120" w:after="120"/>
        <w:ind w:left="567"/>
      </w:pPr>
      <w:r>
        <w:t>•</w:t>
      </w:r>
      <w:r>
        <w:tab/>
      </w:r>
      <w:r w:rsidRPr="00875FDF">
        <w:t>Длина нити напрямую влияет на продолжительность колеб</w:t>
      </w:r>
      <w:r w:rsidR="00C6371E">
        <w:t>аний: при уменьшении длины с 2,0 м до 1,0 м</w:t>
      </w:r>
      <w:r w:rsidRPr="00875FDF">
        <w:t xml:space="preserve"> единиц время остан</w:t>
      </w:r>
      <w:r w:rsidR="00C6371E">
        <w:t>овки маятника сократилось с ~230</w:t>
      </w:r>
      <w:r w:rsidRPr="00875FDF">
        <w:t xml:space="preserve"> до </w:t>
      </w:r>
      <w:r w:rsidR="00A72152">
        <w:rPr>
          <w:lang w:val="en-US"/>
        </w:rPr>
        <w:t>~</w:t>
      </w:r>
      <w:r w:rsidR="00C6371E">
        <w:t>18</w:t>
      </w:r>
      <w:r w:rsidR="0057321C">
        <w:t>0</w:t>
      </w:r>
      <w:r w:rsidRPr="00875FDF">
        <w:t xml:space="preserve"> секунд.</w:t>
      </w:r>
      <w:r w:rsidR="0069400B">
        <w:t xml:space="preserve"> Это происходит,</w:t>
      </w:r>
      <w:r w:rsidR="00D21239">
        <w:t xml:space="preserve"> потому что уменьшается период и маятник быстрее теряет энергию на сопротивления.</w:t>
      </w:r>
    </w:p>
    <w:p w14:paraId="4741CB51" w14:textId="2D8D542A" w:rsidR="00875FDF" w:rsidRDefault="00875FDF" w:rsidP="00875FDF">
      <w:pPr>
        <w:pStyle w:val="a6"/>
        <w:spacing w:before="120" w:after="120"/>
        <w:ind w:left="567"/>
      </w:pPr>
      <w:r>
        <w:t>•</w:t>
      </w:r>
      <w:r>
        <w:tab/>
      </w:r>
      <w:r w:rsidRPr="00875FDF">
        <w:t>Коэффициент сопротивления среды оказывает значительное влияние на затухание колебаний. При увеличении сопротивления с 0,05</w:t>
      </w:r>
      <w:r w:rsidR="00D87E38">
        <w:t xml:space="preserve"> кг</w:t>
      </w:r>
      <w:r w:rsidR="00D87E38">
        <w:rPr>
          <w:lang w:val="en-US"/>
        </w:rPr>
        <w:t>/</w:t>
      </w:r>
      <w:r w:rsidR="00D87E38">
        <w:t>с</w:t>
      </w:r>
      <w:r w:rsidRPr="00875FDF">
        <w:t xml:space="preserve"> до 0,1</w:t>
      </w:r>
      <w:r w:rsidR="00D87E38">
        <w:t>1 кг</w:t>
      </w:r>
      <w:r w:rsidR="00D87E38">
        <w:rPr>
          <w:lang w:val="en-US"/>
        </w:rPr>
        <w:t>/</w:t>
      </w:r>
      <w:r w:rsidR="00D87E38">
        <w:t>с</w:t>
      </w:r>
      <w:r w:rsidRPr="00875FDF">
        <w:t xml:space="preserve"> время остановки сократилось до </w:t>
      </w:r>
      <w:r w:rsidR="0069400B" w:rsidRPr="00875FDF">
        <w:t>~</w:t>
      </w:r>
      <w:r w:rsidR="00F95DF8">
        <w:t>10</w:t>
      </w:r>
      <w:r w:rsidR="00866E3B">
        <w:t>0</w:t>
      </w:r>
      <w:r w:rsidRPr="00875FDF">
        <w:t xml:space="preserve"> секунд.</w:t>
      </w:r>
    </w:p>
    <w:p w14:paraId="26783FE7" w14:textId="58103857" w:rsidR="00875FDF" w:rsidRDefault="00875FDF" w:rsidP="00145636">
      <w:pPr>
        <w:pStyle w:val="a6"/>
        <w:spacing w:before="120" w:after="120"/>
        <w:ind w:left="567"/>
      </w:pPr>
      <w:r>
        <w:t>•</w:t>
      </w:r>
      <w:r>
        <w:tab/>
      </w:r>
      <w:r w:rsidRPr="00875FDF">
        <w:t>Увеличение массы маятника (с 1 до 5 единиц) также приве</w:t>
      </w:r>
      <w:r w:rsidR="00145636">
        <w:t xml:space="preserve">ло к более быстрому затуханию – </w:t>
      </w:r>
      <w:r w:rsidRPr="00875FDF">
        <w:t xml:space="preserve">маятник остановился через </w:t>
      </w:r>
      <w:r w:rsidR="0069400B" w:rsidRPr="00875FDF">
        <w:t>~</w:t>
      </w:r>
      <w:r w:rsidR="00F95DF8">
        <w:t>6</w:t>
      </w:r>
      <w:r w:rsidR="0057321C">
        <w:t>0</w:t>
      </w:r>
      <w:r w:rsidRPr="00875FDF">
        <w:t xml:space="preserve"> секунды</w:t>
      </w:r>
      <w:r w:rsidR="00D21239">
        <w:t>.</w:t>
      </w:r>
      <w:r w:rsidR="00E85479" w:rsidRPr="00E85479">
        <w:t xml:space="preserve"> </w:t>
      </w:r>
      <w:r w:rsidR="00E85479">
        <w:t xml:space="preserve">Это происходит, потому что </w:t>
      </w:r>
      <w:r w:rsidR="00442CD8">
        <w:t>инерция увеличивается, а сопротивление возрастает</w:t>
      </w:r>
      <w:r w:rsidR="00E85479">
        <w:t>.</w:t>
      </w:r>
    </w:p>
    <w:p w14:paraId="52A86D1B" w14:textId="4EF687B9" w:rsidR="00DD366C" w:rsidRPr="00DD366C" w:rsidRDefault="00875FDF" w:rsidP="00145636">
      <w:pPr>
        <w:pStyle w:val="a6"/>
        <w:spacing w:before="120" w:after="120"/>
        <w:ind w:left="567"/>
      </w:pPr>
      <w:r>
        <w:t>•</w:t>
      </w:r>
      <w:r>
        <w:tab/>
      </w:r>
      <w:r w:rsidRPr="00875FDF">
        <w:t>Уменьшение начального угла отклоне</w:t>
      </w:r>
      <w:r w:rsidR="00F95DF8">
        <w:t>ния с 90° до 40</w:t>
      </w:r>
      <w:r w:rsidRPr="00875FDF">
        <w:t xml:space="preserve">° сокращает </w:t>
      </w:r>
      <w:r w:rsidR="008656FD">
        <w:t xml:space="preserve">    </w:t>
      </w:r>
      <w:r w:rsidRPr="00875FDF">
        <w:t>запас начальной энергии, что приво</w:t>
      </w:r>
      <w:r w:rsidR="00145636">
        <w:t>дит к более быстрому затуханию –</w:t>
      </w:r>
      <w:r w:rsidRPr="00875FDF">
        <w:t xml:space="preserve"> в данном случае маятник остановился через </w:t>
      </w:r>
      <w:r w:rsidR="0069400B" w:rsidRPr="00875FDF">
        <w:t>~</w:t>
      </w:r>
      <w:r w:rsidR="00F95DF8">
        <w:t>15</w:t>
      </w:r>
      <w:r w:rsidR="0057321C">
        <w:t>0</w:t>
      </w:r>
      <w:r w:rsidRPr="00875FDF">
        <w:t xml:space="preserve"> секунд.</w:t>
      </w:r>
    </w:p>
    <w:p w14:paraId="48E9C81A" w14:textId="7216E994" w:rsidR="00DD366C" w:rsidRPr="007C7292" w:rsidRDefault="00DD366C" w:rsidP="00DD366C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DD366C">
        <w:rPr>
          <w:rFonts w:ascii="Times New Roman" w:hAnsi="Times New Roman"/>
          <w:color w:val="000000" w:themeColor="text1"/>
          <w:sz w:val="28"/>
        </w:rPr>
        <w:t>Все тесты подтверждают, что увеличение сопротивления среды, массы маятника или уменьшение длины и начального отклонения приводят к более быстрому завершению колебаний.</w:t>
      </w:r>
    </w:p>
    <w:p w14:paraId="3DFDF85D" w14:textId="48A17087" w:rsidR="00805A5D" w:rsidRPr="003A3C33" w:rsidRDefault="00805A5D" w:rsidP="0048645C">
      <w:pPr>
        <w:pStyle w:val="11"/>
      </w:pPr>
      <w:bookmarkStart w:id="27" w:name="_Toc199177012"/>
      <w:r>
        <w:lastRenderedPageBreak/>
        <w:t>Заключение</w:t>
      </w:r>
      <w:bookmarkEnd w:id="27"/>
    </w:p>
    <w:p w14:paraId="74994010" w14:textId="77777777" w:rsidR="0048584D" w:rsidRDefault="0048584D" w:rsidP="0048584D">
      <w:pPr>
        <w:pStyle w:val="a6"/>
      </w:pPr>
      <w:r>
        <w:t xml:space="preserve">Разработанная визуализация физической симуляции маятника с использованием технологии </w:t>
      </w:r>
      <w:proofErr w:type="spellStart"/>
      <w:r>
        <w:t>OpenGL</w:t>
      </w:r>
      <w:proofErr w:type="spellEnd"/>
      <w:r>
        <w:t xml:space="preserve"> представляет собой увлекательный и наглядный способ продемонстрировать основные принципы механики и физики. В этой симуляции зрителю предоставляется возможность наблюдать за действием таких фундаментальных явлений, как сила тяжести, угловое ускорение, а также эффект затухания, что способствует более глубокому пониманию сложных физических процессов.</w:t>
      </w:r>
    </w:p>
    <w:p w14:paraId="363BA69D" w14:textId="77777777" w:rsidR="0048584D" w:rsidRDefault="0048584D" w:rsidP="0048584D">
      <w:pPr>
        <w:pStyle w:val="a6"/>
      </w:pPr>
      <w:r>
        <w:t>Реализованная модель маятника воспроизводит его движение в режиме реального времени, предлагая зрителям реалистичное и детализированное отображение динамики системы. Благодаря высокой точности вычислений и визуализации, симуляция не только передает характерное поведение маятника, но и позволяет учитывать влияние различных параметров, таких как длина нити, начальный угол отклонения и коэффициент затухания.</w:t>
      </w:r>
    </w:p>
    <w:p w14:paraId="2973B82B" w14:textId="77777777" w:rsidR="0048584D" w:rsidRDefault="0048584D" w:rsidP="0048584D">
      <w:pPr>
        <w:pStyle w:val="a6"/>
      </w:pPr>
      <w:r>
        <w:t>Эта визуализация становится особенно полезной в образовательных целях, позволяя студентам и любителям физики с легкостью освоить сложные концепции через практическое наблюдение. Одновременно она может служить основой для дальнейшего углубления в области численного моделирования, а также разработки аналогичных симуляций для других физических систем.</w:t>
      </w:r>
    </w:p>
    <w:p w14:paraId="0AA570A6" w14:textId="77777777" w:rsidR="00902FD1" w:rsidRDefault="000576E0" w:rsidP="0048645C">
      <w:pPr>
        <w:pStyle w:val="11"/>
      </w:pPr>
      <w:bookmarkStart w:id="28" w:name="_Toc199177013"/>
      <w:r>
        <w:lastRenderedPageBreak/>
        <w:t>Список литературы</w:t>
      </w:r>
      <w:bookmarkEnd w:id="18"/>
      <w:bookmarkEnd w:id="28"/>
    </w:p>
    <w:p w14:paraId="2E327A57" w14:textId="74221ADE" w:rsidR="0048584D" w:rsidRPr="0048584D" w:rsidRDefault="00733469" w:rsidP="000D74EF">
      <w:pPr>
        <w:pStyle w:val="a0"/>
        <w:numPr>
          <w:ilvl w:val="0"/>
          <w:numId w:val="4"/>
        </w:numPr>
        <w:rPr>
          <w:lang w:val="ru-RU"/>
        </w:rPr>
      </w:pPr>
      <w:bookmarkStart w:id="29" w:name="_Toc181370018"/>
      <w:r w:rsidRPr="00733469">
        <w:rPr>
          <w:lang w:val="ru-RU"/>
        </w:rPr>
        <w:t xml:space="preserve">Документация по стандартной библиотеке </w:t>
      </w:r>
      <w:r>
        <w:t>OpenGL</w:t>
      </w:r>
      <w:r w:rsidRPr="00733469">
        <w:rPr>
          <w:lang w:val="ru-RU"/>
        </w:rPr>
        <w:t>. [Электронный ресурс]</w:t>
      </w:r>
      <w:r>
        <w:rPr>
          <w:lang w:val="ru-RU"/>
        </w:rPr>
        <w:t xml:space="preserve"> </w:t>
      </w:r>
      <w:r w:rsidRPr="00914C17">
        <w:t>URL</w:t>
      </w:r>
      <w:r w:rsidRPr="00733469">
        <w:rPr>
          <w:lang w:val="ru-RU"/>
        </w:rPr>
        <w:t>:</w:t>
      </w:r>
      <w:r w:rsidR="0048584D">
        <w:rPr>
          <w:lang w:val="ru-RU"/>
        </w:rPr>
        <w:t xml:space="preserve"> </w:t>
      </w:r>
      <w:r w:rsidRPr="00D8422A">
        <w:t>https</w:t>
      </w:r>
      <w:r w:rsidRPr="00733469">
        <w:rPr>
          <w:lang w:val="ru-RU"/>
        </w:rPr>
        <w:t>://</w:t>
      </w:r>
      <w:r w:rsidRPr="00D8422A">
        <w:t>learn</w:t>
      </w:r>
      <w:r w:rsidRPr="00733469">
        <w:rPr>
          <w:lang w:val="ru-RU"/>
        </w:rPr>
        <w:t>.</w:t>
      </w:r>
      <w:r w:rsidRPr="00D8422A">
        <w:t>microsoft</w:t>
      </w:r>
      <w:r w:rsidRPr="00733469">
        <w:rPr>
          <w:lang w:val="ru-RU"/>
        </w:rPr>
        <w:t>.</w:t>
      </w:r>
      <w:r w:rsidRPr="00D8422A">
        <w:t>com</w:t>
      </w:r>
      <w:r w:rsidRPr="00733469">
        <w:rPr>
          <w:lang w:val="ru-RU"/>
        </w:rPr>
        <w:t>/</w:t>
      </w:r>
      <w:r w:rsidR="0048584D">
        <w:rPr>
          <w:lang w:val="ru-RU"/>
        </w:rPr>
        <w:t xml:space="preserve"> </w:t>
      </w:r>
      <w:r w:rsidRPr="00D8422A">
        <w:t>ru</w:t>
      </w:r>
      <w:r w:rsidRPr="00733469">
        <w:rPr>
          <w:lang w:val="ru-RU"/>
        </w:rPr>
        <w:t>-</w:t>
      </w:r>
      <w:r w:rsidRPr="00D8422A">
        <w:t>ru</w:t>
      </w:r>
      <w:r w:rsidRPr="00733469">
        <w:rPr>
          <w:lang w:val="ru-RU"/>
        </w:rPr>
        <w:t>/</w:t>
      </w:r>
      <w:r w:rsidRPr="00D8422A">
        <w:t>windows</w:t>
      </w:r>
      <w:r w:rsidRPr="0048584D">
        <w:rPr>
          <w:lang w:val="ru-RU"/>
        </w:rPr>
        <w:t>/</w:t>
      </w:r>
      <w:r w:rsidRPr="00D8422A">
        <w:t>win</w:t>
      </w:r>
      <w:r w:rsidRPr="0048584D">
        <w:rPr>
          <w:lang w:val="ru-RU"/>
        </w:rPr>
        <w:t>32/</w:t>
      </w:r>
      <w:r w:rsidRPr="00D8422A">
        <w:t>opengl</w:t>
      </w:r>
    </w:p>
    <w:p w14:paraId="34FCC94B" w14:textId="314FD92C" w:rsidR="00733469" w:rsidRPr="00733469" w:rsidRDefault="00733469" w:rsidP="00CB792C">
      <w:pPr>
        <w:pStyle w:val="a0"/>
        <w:numPr>
          <w:ilvl w:val="0"/>
          <w:numId w:val="0"/>
        </w:numPr>
        <w:ind w:left="929"/>
        <w:rPr>
          <w:lang w:val="ru-RU"/>
        </w:rPr>
      </w:pPr>
      <w:r w:rsidRPr="00733469">
        <w:rPr>
          <w:lang w:val="ru-RU"/>
        </w:rPr>
        <w:t>/</w:t>
      </w:r>
      <w:r w:rsidRPr="00D8422A">
        <w:t>opengl</w:t>
      </w:r>
      <w:r w:rsidRPr="00733469">
        <w:rPr>
          <w:lang w:val="ru-RU"/>
        </w:rPr>
        <w:t xml:space="preserve"> (дата обращения: </w:t>
      </w:r>
      <w:r w:rsidR="00AE21CC">
        <w:rPr>
          <w:lang w:val="ru-RU"/>
        </w:rPr>
        <w:t>15</w:t>
      </w:r>
      <w:r w:rsidR="00AE21CC">
        <w:t>.0</w:t>
      </w:r>
      <w:r w:rsidR="00AE21CC">
        <w:rPr>
          <w:lang w:val="ru-RU"/>
        </w:rPr>
        <w:t>4</w:t>
      </w:r>
      <w:r w:rsidR="00AE21CC">
        <w:t>.202</w:t>
      </w:r>
      <w:r w:rsidR="00AE21CC">
        <w:rPr>
          <w:lang w:val="ru-RU"/>
        </w:rPr>
        <w:t>5</w:t>
      </w:r>
      <w:r w:rsidRPr="00733469">
        <w:rPr>
          <w:lang w:val="ru-RU"/>
        </w:rPr>
        <w:t>).</w:t>
      </w:r>
    </w:p>
    <w:p w14:paraId="757AE627" w14:textId="3292B2B1" w:rsidR="0048584D" w:rsidRPr="0048584D" w:rsidRDefault="00733469" w:rsidP="000D74EF">
      <w:pPr>
        <w:pStyle w:val="a0"/>
        <w:numPr>
          <w:ilvl w:val="0"/>
          <w:numId w:val="4"/>
        </w:numPr>
        <w:rPr>
          <w:lang w:val="ru-RU"/>
        </w:rPr>
      </w:pPr>
      <w:r w:rsidRPr="0048584D">
        <w:rPr>
          <w:lang w:val="ru-RU"/>
        </w:rPr>
        <w:t xml:space="preserve">Документация по </w:t>
      </w:r>
      <w:r w:rsidRPr="00343B2A">
        <w:t>WinAPI</w:t>
      </w:r>
      <w:r w:rsidRPr="0048584D">
        <w:rPr>
          <w:lang w:val="ru-RU"/>
        </w:rPr>
        <w:t xml:space="preserve">. [Электронный ресурс] </w:t>
      </w:r>
      <w:r w:rsidRPr="00343B2A">
        <w:t>URL</w:t>
      </w:r>
      <w:r w:rsidRPr="0048584D">
        <w:rPr>
          <w:lang w:val="ru-RU"/>
        </w:rPr>
        <w:t xml:space="preserve">: </w:t>
      </w:r>
      <w:r w:rsidR="0048584D" w:rsidRPr="0048584D">
        <w:t>https</w:t>
      </w:r>
      <w:r w:rsidR="0048584D" w:rsidRPr="0048584D">
        <w:rPr>
          <w:lang w:val="ru-RU"/>
        </w:rPr>
        <w:t>://</w:t>
      </w:r>
      <w:r w:rsidR="0048584D" w:rsidRPr="0048584D">
        <w:t>learn</w:t>
      </w:r>
    </w:p>
    <w:p w14:paraId="60C322FA" w14:textId="1B58E998" w:rsidR="00733469" w:rsidRDefault="0048584D" w:rsidP="0048584D">
      <w:pPr>
        <w:pStyle w:val="a0"/>
        <w:numPr>
          <w:ilvl w:val="0"/>
          <w:numId w:val="0"/>
        </w:numPr>
        <w:ind w:left="929"/>
      </w:pPr>
      <w:r w:rsidRPr="0048584D">
        <w:t>.</w:t>
      </w:r>
      <w:r w:rsidR="00733469" w:rsidRPr="00343B2A">
        <w:t>microsoft</w:t>
      </w:r>
      <w:r w:rsidR="00733469" w:rsidRPr="006A6159">
        <w:t>.</w:t>
      </w:r>
      <w:r w:rsidR="00733469" w:rsidRPr="00343B2A">
        <w:t>com</w:t>
      </w:r>
      <w:r w:rsidR="00733469" w:rsidRPr="006A6159">
        <w:t>/</w:t>
      </w:r>
      <w:r w:rsidR="00733469" w:rsidRPr="00343B2A">
        <w:t>ru</w:t>
      </w:r>
      <w:r w:rsidR="00733469" w:rsidRPr="006A6159">
        <w:t>-</w:t>
      </w:r>
      <w:r w:rsidR="00733469" w:rsidRPr="00343B2A">
        <w:t>ru</w:t>
      </w:r>
      <w:r w:rsidR="00733469" w:rsidRPr="006A6159">
        <w:t>/</w:t>
      </w:r>
      <w:r w:rsidR="00733469" w:rsidRPr="00343B2A">
        <w:t>windows</w:t>
      </w:r>
      <w:r w:rsidR="00733469" w:rsidRPr="006A6159">
        <w:t>/</w:t>
      </w:r>
      <w:r w:rsidR="00733469" w:rsidRPr="00343B2A">
        <w:t>win</w:t>
      </w:r>
      <w:r w:rsidR="00733469" w:rsidRPr="006A6159">
        <w:t>32/</w:t>
      </w:r>
      <w:r w:rsidR="00733469" w:rsidRPr="00343B2A">
        <w:t>learnwin</w:t>
      </w:r>
      <w:r w:rsidR="00733469" w:rsidRPr="006A6159">
        <w:t>32/</w:t>
      </w:r>
      <w:r w:rsidR="00733469" w:rsidRPr="00343B2A">
        <w:t>learn</w:t>
      </w:r>
      <w:r w:rsidR="00733469" w:rsidRPr="006A6159">
        <w:t>-</w:t>
      </w:r>
      <w:r w:rsidR="00733469" w:rsidRPr="00343B2A">
        <w:t>to</w:t>
      </w:r>
      <w:r w:rsidR="00733469" w:rsidRPr="006A6159">
        <w:t>-</w:t>
      </w:r>
      <w:r w:rsidR="00733469" w:rsidRPr="00343B2A">
        <w:t>program</w:t>
      </w:r>
      <w:r w:rsidR="00733469" w:rsidRPr="006A6159">
        <w:t>-</w:t>
      </w:r>
      <w:r w:rsidR="00733469" w:rsidRPr="00343B2A">
        <w:t>for</w:t>
      </w:r>
      <w:r w:rsidR="00733469" w:rsidRPr="006A6159">
        <w:t>-</w:t>
      </w:r>
      <w:r w:rsidR="00733469" w:rsidRPr="00343B2A">
        <w:t>windo</w:t>
      </w:r>
      <w:r w:rsidR="00733469">
        <w:t>ws</w:t>
      </w:r>
      <w:r w:rsidR="00733469" w:rsidRPr="006A6159">
        <w:t xml:space="preserve"> (дата обращения: </w:t>
      </w:r>
      <w:r w:rsidR="00AE21CC">
        <w:rPr>
          <w:lang w:val="ru-RU"/>
        </w:rPr>
        <w:t>11</w:t>
      </w:r>
      <w:r w:rsidR="00AE21CC">
        <w:t>.0</w:t>
      </w:r>
      <w:r w:rsidR="00AE21CC">
        <w:rPr>
          <w:lang w:val="ru-RU"/>
        </w:rPr>
        <w:t>4</w:t>
      </w:r>
      <w:r w:rsidR="00AE21CC">
        <w:t>.202</w:t>
      </w:r>
      <w:r w:rsidR="00AE21CC">
        <w:rPr>
          <w:lang w:val="ru-RU"/>
        </w:rPr>
        <w:t>5</w:t>
      </w:r>
      <w:r w:rsidR="00733469" w:rsidRPr="006A6159">
        <w:t>)</w:t>
      </w:r>
      <w:r w:rsidR="00733469" w:rsidRPr="00914C17">
        <w:t>.</w:t>
      </w:r>
    </w:p>
    <w:p w14:paraId="6067DF83" w14:textId="6089183C" w:rsidR="00CB792C" w:rsidRDefault="00AE21CC" w:rsidP="000D74EF">
      <w:pPr>
        <w:pStyle w:val="a0"/>
        <w:numPr>
          <w:ilvl w:val="0"/>
          <w:numId w:val="4"/>
        </w:numPr>
      </w:pPr>
      <w:r>
        <w:rPr>
          <w:lang w:val="ru-RU"/>
        </w:rPr>
        <w:t xml:space="preserve">De Vries </w:t>
      </w:r>
      <w:r w:rsidRPr="00AE21CC">
        <w:rPr>
          <w:lang w:val="ru-RU"/>
        </w:rPr>
        <w:t xml:space="preserve">Joey. Learn OpenGL Graphics Programming in a step-by-step fashion </w:t>
      </w:r>
      <w:r>
        <w:t xml:space="preserve">(дата обращения: </w:t>
      </w:r>
      <w:r w:rsidR="000914E9">
        <w:rPr>
          <w:lang w:val="ru-RU"/>
        </w:rPr>
        <w:t>0</w:t>
      </w:r>
      <w:r w:rsidR="003E55CA">
        <w:rPr>
          <w:lang w:val="ru-RU"/>
        </w:rPr>
        <w:t>8</w:t>
      </w:r>
      <w:r>
        <w:t>.0</w:t>
      </w:r>
      <w:r>
        <w:rPr>
          <w:lang w:val="ru-RU"/>
        </w:rPr>
        <w:t>4</w:t>
      </w:r>
      <w:r>
        <w:t>.202</w:t>
      </w:r>
      <w:r>
        <w:rPr>
          <w:lang w:val="ru-RU"/>
        </w:rPr>
        <w:t>5</w:t>
      </w:r>
      <w:r w:rsidR="00CB792C" w:rsidRPr="006A6159">
        <w:t>)</w:t>
      </w:r>
      <w:r w:rsidR="00CB792C" w:rsidRPr="00914C17">
        <w:t>.</w:t>
      </w:r>
    </w:p>
    <w:p w14:paraId="1FF202F8" w14:textId="6C037E74" w:rsidR="00CB792C" w:rsidRDefault="00AE21CC" w:rsidP="000D74EF">
      <w:pPr>
        <w:pStyle w:val="a0"/>
        <w:numPr>
          <w:ilvl w:val="0"/>
          <w:numId w:val="4"/>
        </w:numPr>
      </w:pPr>
      <w:bookmarkStart w:id="30" w:name="_Ref195799278"/>
      <w:r>
        <w:rPr>
          <w:lang w:val="ru-RU"/>
        </w:rPr>
        <w:t xml:space="preserve">Han </w:t>
      </w:r>
      <w:r w:rsidRPr="00AE21CC">
        <w:rPr>
          <w:lang w:val="ru-RU"/>
        </w:rPr>
        <w:t xml:space="preserve">JungHyun. Introduction to Computer Graphics with OpenGL ES </w:t>
      </w:r>
      <w:r>
        <w:rPr>
          <w:lang w:val="ru-RU"/>
        </w:rPr>
        <w:t xml:space="preserve">         </w:t>
      </w:r>
      <w:r>
        <w:t>(дата обращения: 0</w:t>
      </w:r>
      <w:r>
        <w:rPr>
          <w:lang w:val="ru-RU"/>
        </w:rPr>
        <w:t>9</w:t>
      </w:r>
      <w:r>
        <w:t>.0</w:t>
      </w:r>
      <w:r>
        <w:rPr>
          <w:lang w:val="ru-RU"/>
        </w:rPr>
        <w:t>4</w:t>
      </w:r>
      <w:r>
        <w:t>.202</w:t>
      </w:r>
      <w:r>
        <w:rPr>
          <w:lang w:val="ru-RU"/>
        </w:rPr>
        <w:t>5</w:t>
      </w:r>
      <w:r w:rsidR="00CB792C" w:rsidRPr="006A6159">
        <w:t>)</w:t>
      </w:r>
      <w:r w:rsidR="00CB792C" w:rsidRPr="00914C17">
        <w:t>.</w:t>
      </w:r>
      <w:bookmarkEnd w:id="30"/>
    </w:p>
    <w:p w14:paraId="3630FF91" w14:textId="0D4788B3" w:rsidR="00CB792C" w:rsidRDefault="00CB792C" w:rsidP="0048584D">
      <w:pPr>
        <w:pStyle w:val="a0"/>
        <w:numPr>
          <w:ilvl w:val="0"/>
          <w:numId w:val="0"/>
        </w:numPr>
        <w:ind w:left="929"/>
      </w:pPr>
    </w:p>
    <w:p w14:paraId="4F6A6260" w14:textId="2C1350B5" w:rsidR="00CB792C" w:rsidRDefault="00CB792C" w:rsidP="0048584D">
      <w:pPr>
        <w:pStyle w:val="a0"/>
        <w:numPr>
          <w:ilvl w:val="0"/>
          <w:numId w:val="0"/>
        </w:numPr>
        <w:ind w:left="929"/>
      </w:pPr>
    </w:p>
    <w:p w14:paraId="7C0BEF84" w14:textId="07C19CB0" w:rsidR="00CB792C" w:rsidRPr="00192061" w:rsidRDefault="00CB792C" w:rsidP="00CB792C">
      <w:pPr>
        <w:pStyle w:val="a0"/>
        <w:numPr>
          <w:ilvl w:val="0"/>
          <w:numId w:val="0"/>
        </w:numPr>
        <w:ind w:left="993" w:hanging="424"/>
      </w:pPr>
    </w:p>
    <w:p w14:paraId="24DC4B47" w14:textId="324A81F2" w:rsidR="00A46543" w:rsidRPr="00BB6DCB" w:rsidRDefault="002C05E1" w:rsidP="00BB6DCB">
      <w:pPr>
        <w:pStyle w:val="11"/>
        <w:rPr>
          <w:lang w:val="en-US"/>
        </w:rPr>
      </w:pPr>
      <w:bookmarkStart w:id="31" w:name="_Toc199177014"/>
      <w:r>
        <w:lastRenderedPageBreak/>
        <w:t xml:space="preserve">Приложение. </w:t>
      </w:r>
      <w:bookmarkEnd w:id="29"/>
      <w:r w:rsidR="00537273">
        <w:t>Код</w:t>
      </w:r>
      <w:r w:rsidR="00537273" w:rsidRPr="00537273">
        <w:rPr>
          <w:lang w:val="en-US"/>
        </w:rPr>
        <w:t xml:space="preserve"> </w:t>
      </w:r>
      <w:r w:rsidR="00537273">
        <w:t>программы</w:t>
      </w:r>
      <w:bookmarkEnd w:id="31"/>
    </w:p>
    <w:p w14:paraId="44808D9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System;</w:t>
      </w:r>
    </w:p>
    <w:p w14:paraId="12C4175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System.Drawing;</w:t>
      </w:r>
    </w:p>
    <w:p w14:paraId="07BF733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System.Windows.Forms;</w:t>
      </w:r>
    </w:p>
    <w:p w14:paraId="56B4CBD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SharpGL;</w:t>
      </w:r>
    </w:p>
    <w:p w14:paraId="70FBF6E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SharpGL.Enumerations;</w:t>
      </w:r>
    </w:p>
    <w:p w14:paraId="0D3BDDE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SharpGL.SceneGraph;</w:t>
      </w:r>
    </w:p>
    <w:p w14:paraId="4CBD970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Texture = SharpGL.SceneGraph.Assets.Texture;</w:t>
      </w:r>
    </w:p>
    <w:p w14:paraId="2058B24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System.Collections.Generic;</w:t>
      </w:r>
    </w:p>
    <w:p w14:paraId="05BC1E7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using System.Numerics;</w:t>
      </w:r>
    </w:p>
    <w:p w14:paraId="1CEA934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E21CE68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1F8590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namespace DemoSharpGL</w:t>
      </w:r>
    </w:p>
    <w:p w14:paraId="4F7C351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>{</w:t>
      </w:r>
    </w:p>
    <w:p w14:paraId="6B0D7B2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public partial class FormMain : Form</w:t>
      </w:r>
    </w:p>
    <w:p w14:paraId="7F39C80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{</w:t>
      </w:r>
    </w:p>
    <w:p w14:paraId="66BAA38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float lenght = 2.0f;</w:t>
      </w:r>
    </w:p>
    <w:p w14:paraId="21216CA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float f = 0.05f;</w:t>
      </w:r>
    </w:p>
    <w:p w14:paraId="1A523C5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float m = 1.0f;</w:t>
      </w:r>
    </w:p>
    <w:p w14:paraId="5FE221E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float angle = 90.0f;</w:t>
      </w:r>
    </w:p>
    <w:p w14:paraId="013CB47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float beta;              // коэффициент затухания (β)</w:t>
      </w:r>
    </w:p>
    <w:p w14:paraId="10E4805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float omega;             // собственная угловая частота (ω)</w:t>
      </w:r>
    </w:p>
    <w:p w14:paraId="291B6EA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float x0;                // начальная амплитуда (в радианах)</w:t>
      </w:r>
    </w:p>
    <w:p w14:paraId="1C70F01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const float gravity = 9.81f;</w:t>
      </w:r>
    </w:p>
    <w:p w14:paraId="33B7AEB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const float phi0 = 0.0f;         // начальная фаза (φ0)</w:t>
      </w:r>
    </w:p>
    <w:p w14:paraId="28B7349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float time = 0.0f;               // текущее время t</w:t>
      </w:r>
    </w:p>
    <w:p w14:paraId="1769F96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const float deltaTime = 0.01f;   // шаг времени для анимации      </w:t>
      </w:r>
    </w:p>
    <w:p w14:paraId="5791095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int q = 0;</w:t>
      </w:r>
    </w:p>
    <w:p w14:paraId="722043E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int h = 20;</w:t>
      </w:r>
    </w:p>
    <w:p w14:paraId="5AD9EFA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int radiusSphere = 20;</w:t>
      </w:r>
    </w:p>
    <w:p w14:paraId="75CBA18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00072F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//camera</w:t>
      </w:r>
    </w:p>
    <w:p w14:paraId="4C46325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bool round = false;</w:t>
      </w:r>
    </w:p>
    <w:p w14:paraId="3C05DC3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int radius = 800;</w:t>
      </w:r>
    </w:p>
    <w:p w14:paraId="47DE150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double distanceX = 0;</w:t>
      </w:r>
    </w:p>
    <w:p w14:paraId="2DDA833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double distanceY = 100;</w:t>
      </w:r>
    </w:p>
    <w:p w14:paraId="32E8B99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double distanceZ = 800;</w:t>
      </w:r>
    </w:p>
    <w:p w14:paraId="25256D5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double cameraAngle = 0.0;</w:t>
      </w:r>
    </w:p>
    <w:p w14:paraId="27E06A0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74FD2E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//color</w:t>
      </w:r>
    </w:p>
    <w:p w14:paraId="7C5AAB4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Color sphereColor = Color.FromName("Pink");</w:t>
      </w:r>
    </w:p>
    <w:p w14:paraId="3D69A7F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Color floorColor = Color.FromName("Pink");</w:t>
      </w:r>
    </w:p>
    <w:p w14:paraId="195CD12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Color boxColor = Color.FromName("Yellow");</w:t>
      </w:r>
    </w:p>
    <w:p w14:paraId="18D0574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BB1FD2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64A061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//start</w:t>
      </w:r>
    </w:p>
    <w:p w14:paraId="20D8149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Timer animationTimer;</w:t>
      </w:r>
    </w:p>
    <w:p w14:paraId="1C9AD13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OpenGLControl glControl;</w:t>
      </w:r>
    </w:p>
    <w:p w14:paraId="7A58846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bool isStarted = false;</w:t>
      </w:r>
    </w:p>
    <w:p w14:paraId="30DBDBA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D85672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//texture</w:t>
      </w:r>
    </w:p>
    <w:p w14:paraId="01D3682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uint[] textures = new uint[1];</w:t>
      </w:r>
    </w:p>
    <w:p w14:paraId="264FC5D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Bitmap textureImage;</w:t>
      </w:r>
    </w:p>
    <w:p w14:paraId="5D656D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string sourseTextureFloor;</w:t>
      </w:r>
    </w:p>
    <w:p w14:paraId="172782C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string sourseTextureBall;</w:t>
      </w:r>
    </w:p>
    <w:p w14:paraId="61D1B32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Texture texture = new Texture();</w:t>
      </w:r>
    </w:p>
    <w:p w14:paraId="44D2163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Texture texture1 = new Texture();</w:t>
      </w:r>
    </w:p>
    <w:p w14:paraId="4AAA0C6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bool textureFlagFloor = false;</w:t>
      </w:r>
    </w:p>
    <w:p w14:paraId="78AB750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bool textureFlagBall = false;</w:t>
      </w:r>
    </w:p>
    <w:p w14:paraId="64B5A007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6C90A9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//Point</w:t>
      </w:r>
    </w:p>
    <w:p w14:paraId="09A7A80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List&lt;Vector3&gt; Points = new List&lt;Vector3&gt;();</w:t>
      </w:r>
    </w:p>
    <w:p w14:paraId="7FE613B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bool point = false;</w:t>
      </w:r>
    </w:p>
    <w:p w14:paraId="388E76D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C730F5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//Model</w:t>
      </w:r>
    </w:p>
    <w:p w14:paraId="7521787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LoaderModel modelLoader = new LoaderModel();</w:t>
      </w:r>
    </w:p>
    <w:p w14:paraId="2018507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public FormMain()</w:t>
      </w:r>
    </w:p>
    <w:p w14:paraId="5FD3C53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5A419C9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InitializeComponent();</w:t>
      </w:r>
    </w:p>
    <w:p w14:paraId="2221C70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4DDB79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 = new OpenGLControl();</w:t>
      </w:r>
    </w:p>
    <w:p w14:paraId="48D886A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glControl.Name = "glControl";</w:t>
      </w:r>
    </w:p>
    <w:p w14:paraId="35B27EF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glControl.Dock = DockStyle.Fill;</w:t>
      </w:r>
    </w:p>
    <w:p w14:paraId="1BBEDDA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glControl.OpenGLInitialized += GL_OpenGLInitialized;</w:t>
      </w:r>
    </w:p>
    <w:p w14:paraId="044ACB9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glControl.OpenGLDraw += GL_OpenGLDraw;</w:t>
      </w:r>
    </w:p>
    <w:p w14:paraId="4470BA2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glControl.Resized += GL_Resized;</w:t>
      </w:r>
    </w:p>
    <w:p w14:paraId="33A2CF7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glControl.RenderTrigger = RenderTrigger.Manual; </w:t>
      </w:r>
    </w:p>
    <w:p w14:paraId="07FD41B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glControl.Visible = true; </w:t>
      </w:r>
    </w:p>
    <w:p w14:paraId="19CF32F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this.Controls.Add(glControl);</w:t>
      </w:r>
    </w:p>
    <w:p w14:paraId="3CE328F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//60 FPS</w:t>
      </w:r>
    </w:p>
    <w:p w14:paraId="71A8440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animationTimer = new Timer();</w:t>
      </w:r>
    </w:p>
    <w:p w14:paraId="5F46C3B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animationTimer.Interval = 16;</w:t>
      </w:r>
    </w:p>
    <w:p w14:paraId="38D02BF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animationTimer.Tick += AnimationTimer_Tick;</w:t>
      </w:r>
    </w:p>
    <w:p w14:paraId="2533515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animationTimer.Start();</w:t>
      </w:r>
    </w:p>
    <w:p w14:paraId="3CC4295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C727A9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changeLongThreads.DecimalPlaces = 1;</w:t>
      </w:r>
    </w:p>
    <w:p w14:paraId="5ED5F57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changeLongThreads.Increment = 0.1M;</w:t>
      </w:r>
    </w:p>
    <w:p w14:paraId="513653F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changeLongThreads.Minimum = 0;</w:t>
      </w:r>
    </w:p>
    <w:p w14:paraId="2C40B32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changeLongThreads.Maximum = 2.2M;</w:t>
      </w:r>
    </w:p>
    <w:p w14:paraId="4925B96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changeLongThreads.Value = (decimal)lenght;</w:t>
      </w:r>
    </w:p>
    <w:p w14:paraId="4745B2C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changeСargoWeights.Value = (decimal)m;</w:t>
      </w:r>
    </w:p>
    <w:p w14:paraId="57E75AE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196F9A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changeAngleOfeviation.Increment = 10;</w:t>
      </w:r>
    </w:p>
    <w:p w14:paraId="77F45C2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changeAngleOfeviation.Minimum = 0;</w:t>
      </w:r>
    </w:p>
    <w:p w14:paraId="7481026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changeAngleOfeviation.Maximum = 90;</w:t>
      </w:r>
    </w:p>
    <w:p w14:paraId="14457A4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changeAngleOfeviation.Value = (decimal)angle;</w:t>
      </w:r>
    </w:p>
    <w:p w14:paraId="48713921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AA9956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changeResistanceParameter.DecimalPlaces = 2;</w:t>
      </w:r>
    </w:p>
    <w:p w14:paraId="16D6932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changeResistanceParameter.Increment = 0.02M;</w:t>
      </w:r>
    </w:p>
    <w:p w14:paraId="40D6F74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changeResistanceParameter.Minimum = 0;</w:t>
      </w:r>
    </w:p>
    <w:p w14:paraId="11D8878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changeResistanceParameter.Maximum = 1;</w:t>
      </w:r>
    </w:p>
    <w:p w14:paraId="3AD3224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changeResistanceParameter.Value = (decimal)f;</w:t>
      </w:r>
    </w:p>
    <w:p w14:paraId="50D5C88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47B476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SphereRadiusChanges.SelectedIndex = 4;</w:t>
      </w:r>
    </w:p>
    <w:p w14:paraId="786FECA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TextureBall.SelectedIndex = 0;</w:t>
      </w:r>
    </w:p>
    <w:p w14:paraId="78D6842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TextureFloor.SelectedIndex = 0;</w:t>
      </w:r>
    </w:p>
    <w:p w14:paraId="5898C31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780BA4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StepOnT.Increment = 10;</w:t>
      </w:r>
    </w:p>
    <w:p w14:paraId="2077BBE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StepOnT.Minimum = 0;</w:t>
      </w:r>
    </w:p>
    <w:p w14:paraId="2C70025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StepOnT.Maximum = 100;</w:t>
      </w:r>
    </w:p>
    <w:p w14:paraId="60171F7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StepOnT.Value = (decimal)h;</w:t>
      </w:r>
    </w:p>
    <w:p w14:paraId="721E2FB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B18FDB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8C8EEA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FillingInTheParameters() {</w:t>
      </w:r>
    </w:p>
    <w:p w14:paraId="2F7757F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lenght = (float)changeLongThreads.Value;</w:t>
      </w:r>
    </w:p>
    <w:p w14:paraId="1076E23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m = (int)changeСargoWeights.Value;</w:t>
      </w:r>
    </w:p>
    <w:p w14:paraId="3BD1545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angle = (int)changeAngleOfeviation.Value;</w:t>
      </w:r>
    </w:p>
    <w:p w14:paraId="689E3B5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 = (float)changeResistanceParameter.Value;</w:t>
      </w:r>
    </w:p>
    <w:p w14:paraId="1957645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</w:t>
      </w:r>
    </w:p>
    <w:p w14:paraId="48B1B22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omega = (float)Math.Sqrt(gravity / lenght);</w:t>
      </w:r>
    </w:p>
    <w:p w14:paraId="640D4E4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beta = -f / 2 * m;</w:t>
      </w:r>
    </w:p>
    <w:p w14:paraId="6D7FC84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x0 = (float)Math.PI * angle / 180;</w:t>
      </w:r>
    </w:p>
    <w:p w14:paraId="5A338CF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6B37756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DF5DA0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AnimationTimer_Tick(object sender, EventArgs e)</w:t>
      </w:r>
    </w:p>
    <w:p w14:paraId="4BBA632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487AF83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(isStarted)</w:t>
      </w:r>
    </w:p>
    <w:p w14:paraId="3090DAB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4022EFE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UpdatePendulum();</w:t>
      </w:r>
    </w:p>
    <w:p w14:paraId="17593EF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glControl.DoRender(); </w:t>
      </w:r>
    </w:p>
    <w:p w14:paraId="55D1545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5A9E23F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7FD68CB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4E0A44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GL_OpenGLInitialized(object sender, EventArgs e)</w:t>
      </w:r>
    </w:p>
    <w:p w14:paraId="190B8F1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6B7C2D0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15D86C0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int W = GL.Width, H = GL.Height;</w:t>
      </w:r>
    </w:p>
    <w:p w14:paraId="2AB59746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379118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//Область вывода</w:t>
      </w:r>
    </w:p>
    <w:p w14:paraId="26A22B4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gl.Viewport(0, 0, W, H);</w:t>
      </w:r>
    </w:p>
    <w:p w14:paraId="366233D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06B365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Проекция</w:t>
      </w:r>
    </w:p>
    <w:p w14:paraId="5C1077C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gl.MatrixMode(OpenGL.GL_PROJECTION);</w:t>
      </w:r>
    </w:p>
    <w:p w14:paraId="7ECFF4E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gl.LoadIdentity();</w:t>
      </w:r>
    </w:p>
    <w:p w14:paraId="0AF3BD3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gl.Perspective(45.0f, (float)W / H, 1.0f, 2000.0f);</w:t>
      </w:r>
    </w:p>
    <w:p w14:paraId="43AF3C9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4B4B45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//Модель</w:t>
      </w:r>
      <w:r w:rsidRPr="006811D9">
        <w:rPr>
          <w:rFonts w:ascii="Cambria Math" w:hAnsi="Cambria Math" w:cs="Cambria Math"/>
          <w:sz w:val="18"/>
          <w:szCs w:val="18"/>
        </w:rPr>
        <w:t>‑</w:t>
      </w:r>
      <w:r w:rsidRPr="006811D9">
        <w:rPr>
          <w:sz w:val="18"/>
          <w:szCs w:val="18"/>
        </w:rPr>
        <w:t>вид — камера</w:t>
      </w:r>
    </w:p>
    <w:p w14:paraId="13764F2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gl.MatrixMode(OpenGL.GL_MODELVIEW);</w:t>
      </w:r>
    </w:p>
    <w:p w14:paraId="3CC69EA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gl.LoadIdentity();</w:t>
      </w:r>
    </w:p>
    <w:p w14:paraId="2AC205B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</w:t>
      </w:r>
    </w:p>
    <w:p w14:paraId="706270D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gl.LookAt(distanceX, distanceY, distanceZ,</w:t>
      </w:r>
    </w:p>
    <w:p w14:paraId="0B907BE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0, 0, 0,</w:t>
      </w:r>
    </w:p>
    <w:p w14:paraId="40EEB1A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0, 1, 0);</w:t>
      </w:r>
    </w:p>
    <w:p w14:paraId="2023026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SetupLighting(gl);</w:t>
      </w:r>
    </w:p>
    <w:p w14:paraId="7A1F167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SetupSpotlight(gl);</w:t>
      </w:r>
    </w:p>
    <w:p w14:paraId="15AE655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//Освещение и глубина</w:t>
      </w:r>
    </w:p>
    <w:p w14:paraId="5E71BF5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gl.Enable(OpenGL.GL_DEPTH_TEST);</w:t>
      </w:r>
    </w:p>
    <w:p w14:paraId="4CC69AE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</w:t>
      </w:r>
    </w:p>
    <w:p w14:paraId="7A30E35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//gl.PolygonMode(OpenGL.GL_FRONT_AND_BACK, OpenGL.GL_FILL);</w:t>
      </w:r>
    </w:p>
    <w:p w14:paraId="408E312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2A00C059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9DFD09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GL_OpenGLDraw(object sender, RenderEventArgs args)</w:t>
      </w:r>
    </w:p>
    <w:p w14:paraId="1A53701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E00778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42F646F7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D0D522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(!isStarted)</w:t>
      </w:r>
    </w:p>
    <w:p w14:paraId="0315E65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7A32130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gl.ClearColor(1f, 1f, 1f, 1f);</w:t>
      </w:r>
    </w:p>
    <w:p w14:paraId="6E11170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// gl.Clear(OpenGL.GL_COLOR_BUFFER_BIT | OpenGL.GL_DEPTH_BUFFER_BIT);</w:t>
      </w:r>
    </w:p>
    <w:p w14:paraId="20ADB23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return;</w:t>
      </w:r>
    </w:p>
    <w:p w14:paraId="429B1B9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537E0C07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5A04DC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gl.ClearColor(0.53f, 0.81f, 0.92f, 1.0f); </w:t>
      </w:r>
    </w:p>
    <w:p w14:paraId="11D4679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gl.Clear(OpenGL.GL_COLOR_BUFFER_BIT | OpenGL.GL_DEPTH_BUFFER_BIT);</w:t>
      </w:r>
    </w:p>
    <w:p w14:paraId="1C97E53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gl.MatrixMode(OpenGL.GL_MODELVIEW);</w:t>
      </w:r>
    </w:p>
    <w:p w14:paraId="0A40B65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gl.LoadIdentity();</w:t>
      </w:r>
    </w:p>
    <w:p w14:paraId="6F9FCEC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gl.LookAt(distanceX, distanceY, distanceZ,</w:t>
      </w:r>
    </w:p>
    <w:p w14:paraId="60CD1B8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0, 0, 0,</w:t>
      </w:r>
    </w:p>
    <w:p w14:paraId="37A53B7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0, 1, 0);</w:t>
      </w:r>
    </w:p>
    <w:p w14:paraId="58E6497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SetupLighting(gl);</w:t>
      </w:r>
    </w:p>
    <w:p w14:paraId="159E791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SetupSpotlight(gl);</w:t>
      </w:r>
    </w:p>
    <w:p w14:paraId="7B98F73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gl.PushMatrix();</w:t>
      </w:r>
    </w:p>
    <w:p w14:paraId="365012B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gl.Translate(0.0f, 300.0f, 0.0f);    // та же позиция, что и свет</w:t>
      </w:r>
    </w:p>
    <w:p w14:paraId="38EA5FA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gl.Color(0.9f, 0.9f, 0.1f);</w:t>
      </w:r>
    </w:p>
    <w:p w14:paraId="12636DF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DrawSphere(gl, 5, 10, 10);</w:t>
      </w:r>
    </w:p>
    <w:p w14:paraId="0B7E8BB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gl.PopMatrix();</w:t>
      </w:r>
    </w:p>
    <w:p w14:paraId="10C22C3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42814A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DrawPendulum(gl);</w:t>
      </w:r>
    </w:p>
    <w:p w14:paraId="10ADF5A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CB517F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</w:t>
      </w:r>
    </w:p>
    <w:p w14:paraId="4A64A5C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modelLoader.LoadModel(gl, @"D:\DemoSharpGL\source\gsc_branche.glb");</w:t>
      </w:r>
    </w:p>
    <w:p w14:paraId="1238E81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</w:t>
      </w:r>
    </w:p>
    <w:p w14:paraId="2C2B71B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9B5A93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gl.Finish();</w:t>
      </w:r>
    </w:p>
    <w:p w14:paraId="692A280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114E8E7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DBBBFE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void DrawTexturedQuad(OpenGL gl)</w:t>
      </w:r>
    </w:p>
    <w:p w14:paraId="76BE9B0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94E0A4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gl.Enable(OpenGL.GL_TEXTURE_2D); // Включаем поддержку 2D-текстур</w:t>
      </w:r>
    </w:p>
    <w:p w14:paraId="11EDECA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texture.Bind(gl);               // Привязываем текстуру</w:t>
      </w:r>
    </w:p>
    <w:p w14:paraId="6F9BF9A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DC6B1E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gl.PushMatrix();</w:t>
      </w:r>
    </w:p>
    <w:p w14:paraId="5AA4949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gl.Translate(50.0f, 100.0f, 0.0f);</w:t>
      </w:r>
    </w:p>
    <w:p w14:paraId="76E5F16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gl.Scale(200.0f, 200.0f, 200.0f);</w:t>
      </w:r>
    </w:p>
    <w:p w14:paraId="6E6AAFE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gl.Color(1f, 1f, 1f);</w:t>
      </w:r>
    </w:p>
    <w:p w14:paraId="0DEAB5F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</w:t>
      </w:r>
    </w:p>
    <w:p w14:paraId="005298A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gl.Begin(OpenGL.GL_QUADS);</w:t>
      </w:r>
    </w:p>
    <w:p w14:paraId="7BB5DCD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AE5C5C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gl.TexCoord(0.0f, 0.0f); gl.Vertex(-1.0f, -1.0f, 0.0f);</w:t>
      </w:r>
    </w:p>
    <w:p w14:paraId="2BE02E0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25326E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gl.TexCoord(1.0f, 0.0f); gl.Vertex(1.0f, -1.0f, 0.0f);</w:t>
      </w:r>
    </w:p>
    <w:p w14:paraId="5B091E26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7D67FA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gl.TexCoord(1.0f, 1.0f); gl.Vertex(1.0f, 1.0f, 0.0f);</w:t>
      </w:r>
    </w:p>
    <w:p w14:paraId="4AEC206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FA4F1F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gl.TexCoord(0.0f, 1.0f); gl.Vertex(-1.0f, 1.0f, 0.0f);</w:t>
      </w:r>
    </w:p>
    <w:p w14:paraId="55E3F1B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4BDCB6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gl.End();</w:t>
      </w:r>
    </w:p>
    <w:p w14:paraId="2031364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gl.PopMatrix();</w:t>
      </w:r>
    </w:p>
    <w:p w14:paraId="1AFB8E3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//gl.Disable(OpenGL.GL_TEXTURE_2D);</w:t>
      </w:r>
    </w:p>
    <w:p w14:paraId="3F8CBB9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1504516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1B3272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GL_Resized(object sender, EventArgs e)</w:t>
      </w:r>
    </w:p>
    <w:p w14:paraId="30F18AA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3D61558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GL_OpenGLInitialized(sender, e);</w:t>
      </w:r>
    </w:p>
    <w:p w14:paraId="5A1AF79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799CDCC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278F8C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UpdatePendulum()</w:t>
      </w:r>
    </w:p>
    <w:p w14:paraId="35EDCDA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7EF853B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time += deltaTime;</w:t>
      </w:r>
    </w:p>
    <w:p w14:paraId="17AF921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вычисляем новый угол по формуле x0 e^(−βt) cos(ωt + φ0)</w:t>
      </w:r>
    </w:p>
    <w:p w14:paraId="4583EEF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angle = x0 * (float)Math.Exp(beta * time) * (float)Math.Cos(omega * time + phi0);</w:t>
      </w:r>
    </w:p>
    <w:p w14:paraId="7172800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0A726CC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788433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DrawPendulum(OpenGL gl)</w:t>
      </w:r>
    </w:p>
    <w:p w14:paraId="018860E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67FABE1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q++;</w:t>
      </w:r>
    </w:p>
    <w:p w14:paraId="195C0E7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gl.PushMatrix();</w:t>
      </w:r>
    </w:p>
    <w:p w14:paraId="7BA4C04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A72439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gl.Translate(0, 150, 0);</w:t>
      </w:r>
    </w:p>
    <w:p w14:paraId="0C977D7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AB57CC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scale = 100f;</w:t>
      </w:r>
    </w:p>
    <w:p w14:paraId="0F808E6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x = lenght * (float)Math.Sin(angle) * scale;</w:t>
      </w:r>
    </w:p>
    <w:p w14:paraId="51E3AA0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y = lenght * (float)Math.Cos(angle) * scale;</w:t>
      </w:r>
    </w:p>
    <w:p w14:paraId="25FFD479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286E35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gl.Color(0.2f, 0.2f, 0.2f);</w:t>
      </w:r>
    </w:p>
    <w:p w14:paraId="6BCBB7E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gl.LineWidth(1f);</w:t>
      </w:r>
    </w:p>
    <w:p w14:paraId="015BD19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gl.Begin(OpenGL.GL_LINES);</w:t>
      </w:r>
    </w:p>
    <w:p w14:paraId="3A848D9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gl.Vertex(0f, 0f, 0f);</w:t>
      </w:r>
    </w:p>
    <w:p w14:paraId="0A3967E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gl.Vertex(x, -y, 0f);</w:t>
      </w:r>
    </w:p>
    <w:p w14:paraId="5753B9C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gl.End();</w:t>
      </w:r>
    </w:p>
    <w:p w14:paraId="420AA4E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D648F0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gl.PushMatrix();</w:t>
      </w:r>
    </w:p>
    <w:p w14:paraId="05CEDA7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gl.Translate(x, -y, 0f);</w:t>
      </w:r>
    </w:p>
    <w:p w14:paraId="6BA04E3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gl.Color(sphereColor);</w:t>
      </w:r>
    </w:p>
    <w:p w14:paraId="7FE664C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DrawSphere(gl, radiusSphere, 20, 20);</w:t>
      </w:r>
    </w:p>
    <w:p w14:paraId="44B538C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gl.PopMatrix();</w:t>
      </w:r>
    </w:p>
    <w:p w14:paraId="7750085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45C56C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gl.PushMatrix();</w:t>
      </w:r>
    </w:p>
    <w:p w14:paraId="757A0F9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gl.Scale(3.0f, 3.0f, 3.0f);</w:t>
      </w:r>
    </w:p>
    <w:p w14:paraId="66B52B5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gl.Translate(0, -85, 0);</w:t>
      </w:r>
    </w:p>
    <w:p w14:paraId="4F4D4D0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gl.Color(floorColor);</w:t>
      </w:r>
    </w:p>
    <w:p w14:paraId="6391C36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(textureFlagFloor)</w:t>
      </w:r>
    </w:p>
    <w:p w14:paraId="6A019AB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5A99FC1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gl.Enable(OpenGL.GL_TEXTURE_2D);</w:t>
      </w:r>
    </w:p>
    <w:p w14:paraId="6069818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texture.Bind(gl);</w:t>
      </w:r>
    </w:p>
    <w:p w14:paraId="4A9B238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3CB0070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//DrawSolidBox(gl, 150, 5, 100);</w:t>
      </w:r>
    </w:p>
    <w:p w14:paraId="480A8ED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DrawCylindricalScene(gl, 100, 5, 90);</w:t>
      </w:r>
    </w:p>
    <w:p w14:paraId="58163B7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gl.Disable(OpenGL.GL_TEXTURE_2D);</w:t>
      </w:r>
    </w:p>
    <w:p w14:paraId="67F37BD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//DrawFloor(gl);</w:t>
      </w:r>
    </w:p>
    <w:p w14:paraId="02E3223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gl.PopMatrix();</w:t>
      </w:r>
    </w:p>
    <w:p w14:paraId="5EA3EDB8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1E39AF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/*</w:t>
      </w:r>
    </w:p>
    <w:p w14:paraId="23BCCE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gl.PushMatrix();</w:t>
      </w:r>
    </w:p>
    <w:p w14:paraId="1D4BA7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gl.Rotate(-45, 0, 1, 0);</w:t>
      </w:r>
    </w:p>
    <w:p w14:paraId="7A66860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gl.Translate(0, 10, 0f);</w:t>
      </w:r>
    </w:p>
    <w:p w14:paraId="4A30F69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gl.Scale(2.0f, 2.0f, 2.0f);</w:t>
      </w:r>
    </w:p>
    <w:p w14:paraId="5371BBE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gl.Color(boxColor);</w:t>
      </w:r>
    </w:p>
    <w:p w14:paraId="4D416E3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DrawSolidBox(gl, 10, 5, 5);    </w:t>
      </w:r>
    </w:p>
    <w:p w14:paraId="622E3F1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gl.PopMatrix();</w:t>
      </w:r>
    </w:p>
    <w:p w14:paraId="23386DD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*/</w:t>
      </w:r>
    </w:p>
    <w:p w14:paraId="46DB9CD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(point)</w:t>
      </w:r>
    </w:p>
    <w:p w14:paraId="721BB61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2C26A5F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Points.Add(new Vector3(x, -230, 0));</w:t>
      </w:r>
    </w:p>
    <w:p w14:paraId="61B8F0E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gl.Color(0, 0, 0);</w:t>
      </w:r>
    </w:p>
    <w:p w14:paraId="0EFFC74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gl.PointSize(3f);</w:t>
      </w:r>
    </w:p>
    <w:p w14:paraId="058BFEE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gl.Disable(OpenGL.GL_DEPTH_TEST);</w:t>
      </w:r>
    </w:p>
    <w:p w14:paraId="66BF9CA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gl.Begin(OpenGL.GL_POINTS);</w:t>
      </w:r>
    </w:p>
    <w:p w14:paraId="5FEA2C6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foreach (Vector3 i in Points)</w:t>
      </w:r>
    </w:p>
    <w:p w14:paraId="35B654E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{</w:t>
      </w:r>
    </w:p>
    <w:p w14:paraId="2EE48B9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gl.Vertex(i.X, i.Y, i.Z);</w:t>
      </w:r>
    </w:p>
    <w:p w14:paraId="10CD1AD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}</w:t>
      </w:r>
    </w:p>
    <w:p w14:paraId="278BA04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gl.End();</w:t>
      </w:r>
    </w:p>
    <w:p w14:paraId="32903BB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gl.Enable(OpenGL.GL_DEPTH_TEST);</w:t>
      </w:r>
    </w:p>
    <w:p w14:paraId="624F2A8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12204BF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C0F66B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gl.PopMatrix();</w:t>
      </w:r>
    </w:p>
    <w:p w14:paraId="75E59EA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505454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angleValue = CalculateAngleFromPosition(x, y);</w:t>
      </w:r>
    </w:p>
    <w:p w14:paraId="363F034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A6D1F1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(q%h == 0) {</w:t>
      </w:r>
    </w:p>
    <w:p w14:paraId="374DC77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int n = gridVertex.RowCount;</w:t>
      </w:r>
    </w:p>
    <w:p w14:paraId="3DE8DB9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gridVertex.Rows.Add();</w:t>
      </w:r>
    </w:p>
    <w:p w14:paraId="293E24A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gridVertex[0, n].Value = time.ToString("F2");</w:t>
      </w:r>
    </w:p>
    <w:p w14:paraId="500FDB0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gridVertex[1, n].Value = angleValue.ToString("F2");</w:t>
      </w:r>
    </w:p>
    <w:p w14:paraId="0B5176C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gridVertex[2, n].Value = (x/100f).ToString("F2");</w:t>
      </w:r>
    </w:p>
    <w:p w14:paraId="4F4679B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5DB8885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B53858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E35E1D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float CalculateAngleFromPosition(float dx, float dy)</w:t>
      </w:r>
    </w:p>
    <w:p w14:paraId="142684A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24BB91F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ropeLength = (float)Math.Sqrt(dx * dx + dy * dy);</w:t>
      </w:r>
    </w:p>
    <w:p w14:paraId="4ADBC3B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(ropeLength == 0) return 0;</w:t>
      </w:r>
    </w:p>
    <w:p w14:paraId="6BF11208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A4DBE1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rx = dx / ropeLength;</w:t>
      </w:r>
    </w:p>
    <w:p w14:paraId="33820B2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ry = dy / ropeLength;</w:t>
      </w:r>
    </w:p>
    <w:p w14:paraId="1EF3147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E63DFC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вертикаль — это (0, 1)</w:t>
      </w:r>
    </w:p>
    <w:p w14:paraId="088CE65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dot = rx * 0 + ry * 1;              </w:t>
      </w:r>
    </w:p>
    <w:p w14:paraId="206DFDB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dot = Math.Max(-1.0f, Math.Min(1.0f, dot));</w:t>
      </w:r>
    </w:p>
    <w:p w14:paraId="36AB01F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9781CB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angleRad = (float)Math.Acos(dot); </w:t>
      </w:r>
    </w:p>
    <w:p w14:paraId="6FF1FE67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1B9AD8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(rx &lt; 0)</w:t>
      </w:r>
    </w:p>
    <w:p w14:paraId="3B42F47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angleRad = -angleRad;</w:t>
      </w:r>
    </w:p>
    <w:p w14:paraId="12A9BD6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4D393B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return angleRad * (180.0f / (float)Math.PI);</w:t>
      </w:r>
    </w:p>
    <w:p w14:paraId="13D602D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14387AA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5C726F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DrawFloor(OpenGL gl) {</w:t>
      </w:r>
    </w:p>
    <w:p w14:paraId="542FF0E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halfX = 100f, halfY = 0f, halfZ = 100f;</w:t>
      </w:r>
    </w:p>
    <w:p w14:paraId="4E39E02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gl.Color(floorColor);</w:t>
      </w:r>
    </w:p>
    <w:p w14:paraId="1D5A0DC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</w:t>
      </w:r>
    </w:p>
    <w:p w14:paraId="22CEF5D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(textureFlagFloor)</w:t>
      </w:r>
    </w:p>
    <w:p w14:paraId="78BAFB1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383ECEE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gl.Enable(OpenGL.GL_TEXTURE_2D);</w:t>
      </w:r>
    </w:p>
    <w:p w14:paraId="5C95882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texture.Bind(gl);</w:t>
      </w:r>
    </w:p>
    <w:p w14:paraId="6F953E7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4B8B716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F8AE34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gl.Normal(0f, 1f, 1f);</w:t>
      </w:r>
    </w:p>
    <w:p w14:paraId="4E3DC04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gl.Begin(OpenGL.GL_QUADS);</w:t>
      </w:r>
    </w:p>
    <w:p w14:paraId="320576E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0); gl.Vertex(-halfX, halfY, halfZ);</w:t>
      </w:r>
    </w:p>
    <w:p w14:paraId="16B0188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0); gl.Vertex(halfX, halfY, halfZ);</w:t>
      </w:r>
    </w:p>
    <w:p w14:paraId="7CA8950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1); gl.Vertex(halfX, halfY, -halfZ);</w:t>
      </w:r>
    </w:p>
    <w:p w14:paraId="6A6A260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1); gl.Vertex(-halfX, halfY, -halfZ);</w:t>
      </w:r>
    </w:p>
    <w:p w14:paraId="0541B76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gl.End();</w:t>
      </w:r>
    </w:p>
    <w:p w14:paraId="4524E01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gl.Disable(OpenGL.GL_TEXTURE_2D);</w:t>
      </w:r>
    </w:p>
    <w:p w14:paraId="32B6137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E14D9A1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0EDA77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DrawSolidBox(OpenGL gl, float halfX, float halfY, float halfZ)</w:t>
      </w:r>
    </w:p>
    <w:p w14:paraId="483E5FF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1BF54BF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gl.Begin(OpenGL.GL_QUADS);</w:t>
      </w:r>
    </w:p>
    <w:p w14:paraId="2C713C5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F25CDF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Передняя грань (+Z)</w:t>
      </w:r>
    </w:p>
    <w:p w14:paraId="385B8B8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gl.Normal(0, 0, 1);</w:t>
      </w:r>
    </w:p>
    <w:p w14:paraId="2B05354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0); gl.Vertex(-halfX, -halfY, halfZ);</w:t>
      </w:r>
    </w:p>
    <w:p w14:paraId="01D9C03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0); gl.Vertex(halfX, -halfY, halfZ);</w:t>
      </w:r>
    </w:p>
    <w:p w14:paraId="19AF7BC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1); gl.Vertex(halfX, halfY, halfZ);</w:t>
      </w:r>
    </w:p>
    <w:p w14:paraId="7C2D83C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1); gl.Vertex(-halfX, halfY, halfZ);</w:t>
      </w:r>
    </w:p>
    <w:p w14:paraId="79253006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2B0420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Задняя грань (–Z)</w:t>
      </w:r>
    </w:p>
    <w:p w14:paraId="5EE0E2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gl.Normal(0, 0, -1);</w:t>
      </w:r>
    </w:p>
    <w:p w14:paraId="745F176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0); gl.Vertex(halfX, -halfY, -halfZ);</w:t>
      </w:r>
    </w:p>
    <w:p w14:paraId="7F12AE4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0); gl.Vertex(-halfX, -halfY, -halfZ);</w:t>
      </w:r>
    </w:p>
    <w:p w14:paraId="0AB3BE9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1); gl.Vertex(-halfX, halfY, -halfZ);</w:t>
      </w:r>
    </w:p>
    <w:p w14:paraId="2CA4867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1); gl.Vertex(halfX, halfY, -halfZ);</w:t>
      </w:r>
    </w:p>
    <w:p w14:paraId="3EC87A79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C0F409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Левая грань (–X)</w:t>
      </w:r>
    </w:p>
    <w:p w14:paraId="602E738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gl.Normal(-1, 0, 0);</w:t>
      </w:r>
    </w:p>
    <w:p w14:paraId="7113714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0); gl.Vertex(-halfX, -halfY, -halfZ);</w:t>
      </w:r>
    </w:p>
    <w:p w14:paraId="11EDFCE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0); gl.Vertex(-halfX, -halfY, halfZ);</w:t>
      </w:r>
    </w:p>
    <w:p w14:paraId="720BD54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1); gl.Vertex(-halfX, halfY, halfZ);</w:t>
      </w:r>
    </w:p>
    <w:p w14:paraId="4B02CB5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1); gl.Vertex(-halfX, halfY, -halfZ);</w:t>
      </w:r>
    </w:p>
    <w:p w14:paraId="453F4622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772606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Правая грань (+X)</w:t>
      </w:r>
    </w:p>
    <w:p w14:paraId="69E9A91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gl.Normal(1, 0, 0);</w:t>
      </w:r>
    </w:p>
    <w:p w14:paraId="44087E0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0); gl.Vertex(halfX, -halfY, halfZ);</w:t>
      </w:r>
    </w:p>
    <w:p w14:paraId="14D7552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0); gl.Vertex(halfX, -halfY, -halfZ);</w:t>
      </w:r>
    </w:p>
    <w:p w14:paraId="23EB13D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1); gl.Vertex(halfX, halfY, -halfZ);</w:t>
      </w:r>
    </w:p>
    <w:p w14:paraId="0C63C71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1); gl.Vertex(halfX, halfY, halfZ);</w:t>
      </w:r>
    </w:p>
    <w:p w14:paraId="6AD97D7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4B0373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Нижняя грань (–Y)</w:t>
      </w:r>
    </w:p>
    <w:p w14:paraId="67424CB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gl.Normal(0, -1, 0);</w:t>
      </w:r>
    </w:p>
    <w:p w14:paraId="7585A9E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0); gl.Vertex(-halfX, -halfY, -halfZ);</w:t>
      </w:r>
    </w:p>
    <w:p w14:paraId="23D3B6D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0); gl.Vertex(halfX, -halfY, -halfZ);</w:t>
      </w:r>
    </w:p>
    <w:p w14:paraId="0C1A51A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1); gl.Vertex(halfX, -halfY, halfZ);</w:t>
      </w:r>
    </w:p>
    <w:p w14:paraId="68BBAE6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1); gl.Vertex(-halfX, -halfY, halfZ);</w:t>
      </w:r>
    </w:p>
    <w:p w14:paraId="031DFEA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0C0369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Верхняя грань (+Y)</w:t>
      </w:r>
    </w:p>
    <w:p w14:paraId="58FA655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gl.Normal(0, 1, 0);</w:t>
      </w:r>
    </w:p>
    <w:p w14:paraId="190DC2F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0); gl.Vertex(-halfX, halfY, halfZ);</w:t>
      </w:r>
    </w:p>
    <w:p w14:paraId="3FFC94A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0); gl.Vertex(halfX, halfY, halfZ);</w:t>
      </w:r>
    </w:p>
    <w:p w14:paraId="57E0BE1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gl.TexCoord(1, 1); gl.Vertex(halfX, halfY, -halfZ);</w:t>
      </w:r>
    </w:p>
    <w:p w14:paraId="63E93AE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gl.TexCoord(0, 1); gl.Vertex(-halfX, halfY, -halfZ);</w:t>
      </w:r>
    </w:p>
    <w:p w14:paraId="0585220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F785C2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gl.End();</w:t>
      </w:r>
    </w:p>
    <w:p w14:paraId="2773778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13BCE3C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07A7D6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DrawCylindricalScene(OpenGL gl, float radius, float height, int segments)</w:t>
      </w:r>
    </w:p>
    <w:p w14:paraId="06293F1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7766466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halfHeight = height / 2.0f;</w:t>
      </w:r>
    </w:p>
    <w:p w14:paraId="29A87AB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angleStep = 2.0f * (float)Math.PI / segments;</w:t>
      </w:r>
    </w:p>
    <w:p w14:paraId="3F79BF3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CAA566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DrawCircle(gl, radius, -halfHeight, false, segments);</w:t>
      </w:r>
    </w:p>
    <w:p w14:paraId="6DC2C0E8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36F634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DrawCircle(gl, radius, halfHeight, true, segments);</w:t>
      </w:r>
    </w:p>
    <w:p w14:paraId="4340F40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DDDE0A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gl.Begin(OpenGL.GL_QUAD_STRIP);</w:t>
      </w:r>
    </w:p>
    <w:p w14:paraId="3400E83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for (int i = 0; i &lt;= segments; i++)</w:t>
      </w:r>
    </w:p>
    <w:p w14:paraId="21D8AB7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1036E44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angle = i * angleStep;</w:t>
      </w:r>
    </w:p>
    <w:p w14:paraId="24DF33E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x = radius * (float)Math.Cos(angle);</w:t>
      </w:r>
    </w:p>
    <w:p w14:paraId="21D812A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z = radius * (float)Math.Sin(angle);</w:t>
      </w:r>
    </w:p>
    <w:p w14:paraId="79500DF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s = (float)i / segments; </w:t>
      </w:r>
    </w:p>
    <w:p w14:paraId="0F34CE9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7E7500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gl.Normal((float)Math.Cos(angle), 0, (float)Math.Sin(angle));</w:t>
      </w:r>
    </w:p>
    <w:p w14:paraId="7FF6D59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gl.TexCoord(s, 0); gl.Vertex(x, -halfHeight, z);</w:t>
      </w:r>
    </w:p>
    <w:p w14:paraId="3B6CFE2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gl.TexCoord(s, 1); gl.Vertex(x, halfHeight, z);</w:t>
      </w:r>
    </w:p>
    <w:p w14:paraId="5F5F51E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66D69B3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gl.End();</w:t>
      </w:r>
    </w:p>
    <w:p w14:paraId="520D1D3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C2796F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5D7211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DrawCircle(OpenGL gl, float radius, float y, bool isTop, int segments)</w:t>
      </w:r>
    </w:p>
    <w:p w14:paraId="591EA69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7E999F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 angleStep = 2.0f * (float)Math.PI / segments;</w:t>
      </w:r>
    </w:p>
    <w:p w14:paraId="27C37709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0BA6ED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gl.Begin(OpenGL.GL_TRIANGLE_FAN);</w:t>
      </w:r>
    </w:p>
    <w:p w14:paraId="5B3BB88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gl.Normal(0, isTop ? 1 : -1, 0);</w:t>
      </w:r>
    </w:p>
    <w:p w14:paraId="1D23CFC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gl.TexCoord(0.5f, 0.5f);</w:t>
      </w:r>
    </w:p>
    <w:p w14:paraId="01E6642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gl.Vertex(0, y, 0); </w:t>
      </w:r>
    </w:p>
    <w:p w14:paraId="7E9DE13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9D711F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for (int i = 0; i &lt;= segments; i++)</w:t>
      </w:r>
    </w:p>
    <w:p w14:paraId="1ADA219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3D47F31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angle = i * angleStep;</w:t>
      </w:r>
    </w:p>
    <w:p w14:paraId="0C46045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x = radius * (float)Math.Cos(angle);</w:t>
      </w:r>
    </w:p>
    <w:p w14:paraId="7521338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z = radius * (float)Math.Sin(angle);</w:t>
      </w:r>
    </w:p>
    <w:p w14:paraId="15C3A009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CDF3DD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gl.TexCoord((x / radius + 1) / 2, (z / radius + 1) / 2);</w:t>
      </w:r>
    </w:p>
    <w:p w14:paraId="6B53CF9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gl.Vertex(x, y, z);</w:t>
      </w:r>
    </w:p>
    <w:p w14:paraId="094F00E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36E2C1A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42B5FA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gl.End();</w:t>
      </w:r>
    </w:p>
    <w:p w14:paraId="7F00A66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6FC0A51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E24A41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SetupLighting(OpenGL gl)</w:t>
      </w:r>
    </w:p>
    <w:p w14:paraId="7EB6BD1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4381464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gl.Enable(OpenGL.GL_LIGHTING);</w:t>
      </w:r>
    </w:p>
    <w:p w14:paraId="517184F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gl.Enable(OpenGL.GL_LIGHT0);</w:t>
      </w:r>
    </w:p>
    <w:p w14:paraId="0B0768B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6487AD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gl.Enable(OpenGL.GL_COLOR_MATERIAL);</w:t>
      </w:r>
    </w:p>
    <w:p w14:paraId="159E2FF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gl.ColorMaterial(OpenGL.GL_FRONT_AND_BACK, OpenGL.GL_AMBIENT_AND_DIFFUSE);</w:t>
      </w:r>
    </w:p>
    <w:p w14:paraId="70A34C6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3B8042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gl.Enable(OpenGL.GL_NORMALIZE);</w:t>
      </w:r>
    </w:p>
    <w:p w14:paraId="05845777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11C170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gl.Light(LightName.Light0, LightParameter.Ambient, new float[] { 0.1f, 0.1f, 0.1f, 1 });</w:t>
      </w:r>
    </w:p>
    <w:p w14:paraId="6DACDE4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gl.Light(LightName.Light0, LightParameter.Diffuse, new float[] { 0.8f, 0.8f, 0.9f, 1 });</w:t>
      </w:r>
    </w:p>
    <w:p w14:paraId="1BD84F7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gl.Light(LightName.Light0, LightParameter.Specular, new float[] { 0.4f, 0.4f, 0.4f, 1 });</w:t>
      </w:r>
    </w:p>
    <w:p w14:paraId="546D63D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положение (после LoadIdentity — в мировых координатах)</w:t>
      </w:r>
    </w:p>
    <w:p w14:paraId="039D1B1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gl.Light(LightName.Light0, LightParameter.Position, new float[] { 0, 300, 0, 1 });</w:t>
      </w:r>
    </w:p>
    <w:p w14:paraId="3D25C46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6CEBBAD1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A6ACE4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SetupSpotlight(OpenGL gl)</w:t>
      </w:r>
    </w:p>
    <w:p w14:paraId="5E773D7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1F7F1F9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gl.Enable(OpenGL.GL_LIGHTING);</w:t>
      </w:r>
    </w:p>
    <w:p w14:paraId="6AEB66E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gl.Enable(OpenGL.GL_LIGHT1);</w:t>
      </w:r>
    </w:p>
    <w:p w14:paraId="63D87D18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343EA3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gl.Enable(OpenGL.GL_COLOR_MATERIAL);</w:t>
      </w:r>
    </w:p>
    <w:p w14:paraId="5F7E354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gl.ColorMaterial(OpenGL.GL_FRONT_AND_BACK, OpenGL.GL_AMBIENT_AND_DIFFUSE);</w:t>
      </w:r>
    </w:p>
    <w:p w14:paraId="07CE95B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B52BC2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gl.Enable(OpenGL.GL_NORMALIZE);</w:t>
      </w:r>
    </w:p>
    <w:p w14:paraId="5008741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F59727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Сглаженное освещение</w:t>
      </w:r>
    </w:p>
    <w:p w14:paraId="5589F5B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gl.ShadeModel(OpenGL.GL_SMOOTH);</w:t>
      </w:r>
    </w:p>
    <w:p w14:paraId="28A4FC59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C71AE02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02D6E1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Цвета прожектора</w:t>
      </w:r>
    </w:p>
    <w:p w14:paraId="39E59A1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gl.Light(OpenGL.GL_LIGHT1, OpenGL.GL_AMBIENT, new float[] { 0.1f, 0.1f, 0.1f, 1 });</w:t>
      </w:r>
    </w:p>
    <w:p w14:paraId="3855122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gl.Light(OpenGL.GL_LIGHT1, OpenGL.GL_DIFFUSE, new float[] { 0.8f, 0.8f, 0.9f, 1 });</w:t>
      </w:r>
    </w:p>
    <w:p w14:paraId="32A5A1E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gl.Light(OpenGL.GL_LIGHT1, OpenGL.GL_SPECULAR, new float[] { 0.4f, 0.4f, 0.4f, 1 });</w:t>
      </w:r>
    </w:p>
    <w:p w14:paraId="1740146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05C4B5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</w:t>
      </w:r>
    </w:p>
    <w:p w14:paraId="3FC3868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float[] position = { 0.0f, 200.0f, 0f, 1.0f };</w:t>
      </w:r>
    </w:p>
    <w:p w14:paraId="4B0D944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gl.Light(OpenGL.GL_LIGHT1, OpenGL.GL_POSITION, position);</w:t>
      </w:r>
    </w:p>
    <w:p w14:paraId="62FF604E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A1E86B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// Направление</w:t>
      </w:r>
    </w:p>
    <w:p w14:paraId="002340C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float[] direction = { 0.0f, -1.0f, 0f };</w:t>
      </w:r>
    </w:p>
    <w:p w14:paraId="6377BB9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gl.Light(OpenGL.GL_LIGHT1, OpenGL.GL_SPOT_DIRECTION, direction);</w:t>
      </w:r>
    </w:p>
    <w:p w14:paraId="0365B39C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FA8184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Параметры пятна </w:t>
      </w:r>
    </w:p>
    <w:p w14:paraId="1EB9176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gl.Light(OpenGL.GL_LIGHT1, OpenGL.GL_SPOT_CUTOFF, 45.0f);</w:t>
      </w:r>
    </w:p>
    <w:p w14:paraId="3DC333D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gl.Light(OpenGL.GL_LIGHT1, OpenGL.GL_SPOT_EXPONENT, 10.0f);</w:t>
      </w:r>
    </w:p>
    <w:p w14:paraId="04A98BA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75ECAB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 Опционально: коэффициенты затухания</w:t>
      </w:r>
    </w:p>
    <w:p w14:paraId="0A9310B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//gl.Light(OpenGL.GL_LIGHT1, OpenGL.GL_CONSTANT_ATTENUATION, 1.0f);</w:t>
      </w:r>
    </w:p>
    <w:p w14:paraId="46F6091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//gl.Light(OpenGL.GL_LIGHT1, OpenGL.GL_LINEAR_ATTENUATION, 0.005f);</w:t>
      </w:r>
    </w:p>
    <w:p w14:paraId="67C7767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//gl.Light(OpenGL.GL_LIGHT1, OpenGL.GL_QUADRATIC_ATTENUATION, 0.0001f);</w:t>
      </w:r>
    </w:p>
    <w:p w14:paraId="6A17CB0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2DD3CC2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14C493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DrawSphere(OpenGL gl, float radius, int latSegments, int lonSegments)</w:t>
      </w:r>
    </w:p>
    <w:p w14:paraId="56A09FC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6B1ECAB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(textureFlagBall)</w:t>
      </w:r>
    </w:p>
    <w:p w14:paraId="1752DEF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gl.Enable(OpenGL.GL_TEXTURE_2D);</w:t>
      </w:r>
    </w:p>
    <w:p w14:paraId="61415EF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texture1.Bind(gl);</w:t>
      </w:r>
    </w:p>
    <w:p w14:paraId="23E4CF0C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BE7C45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for (int i = 0; i &lt; latSegments; i++)</w:t>
      </w:r>
    </w:p>
    <w:p w14:paraId="25652F2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35CEBF5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lat0 = (float)Math.PI * (-0.5f + (float)i / latSegments);</w:t>
      </w:r>
    </w:p>
    <w:p w14:paraId="578E393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lat1 = (float)Math.PI * (-0.5f + (float)(i + 1) / latSegments);</w:t>
      </w:r>
    </w:p>
    <w:p w14:paraId="063645C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z0 = radius * (float)Math.Sin(lat0), zr0 = radius * (float)Math.Cos(lat0);</w:t>
      </w:r>
    </w:p>
    <w:p w14:paraId="6B1ED53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z1 = radius * (float)Math.Sin(lat1), zr1 = radius * (float)Math.Cos(lat1);</w:t>
      </w:r>
    </w:p>
    <w:p w14:paraId="18E7034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175F30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v0 = (float)i / latSegments;</w:t>
      </w:r>
    </w:p>
    <w:p w14:paraId="54F9B99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float v1 = (float)(i + 1) / latSegments;</w:t>
      </w:r>
    </w:p>
    <w:p w14:paraId="0B51087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EBE31F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gl.Begin(OpenGL.GL_QUAD_STRIP);</w:t>
      </w:r>
    </w:p>
    <w:p w14:paraId="2190ADA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for (int j = 0; j &lt;= lonSegments; j++)</w:t>
      </w:r>
    </w:p>
    <w:p w14:paraId="4663758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{</w:t>
      </w:r>
    </w:p>
    <w:p w14:paraId="709F9D6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float lng = 2.0f * (float)Math.PI * j / lonSegments;</w:t>
      </w:r>
    </w:p>
    <w:p w14:paraId="3666FD9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float x = (float)Math.Cos(lng);</w:t>
      </w:r>
    </w:p>
    <w:p w14:paraId="281C780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float y = (float)Math.Sin(lng);</w:t>
      </w:r>
    </w:p>
    <w:p w14:paraId="67359861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E23BA6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float u = (float)j / lonSegments;</w:t>
      </w:r>
    </w:p>
    <w:p w14:paraId="0BB2A9E2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02BF9D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// вершина 1</w:t>
      </w:r>
    </w:p>
    <w:p w14:paraId="121DD7C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gl.TexCoord(u, v0);</w:t>
      </w:r>
    </w:p>
    <w:p w14:paraId="1DEA9E4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gl.Normal(x * zr0, y * zr0, z0);</w:t>
      </w:r>
    </w:p>
    <w:p w14:paraId="4CC6756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gl.Vertex(x * zr0, y * zr0, z0);</w:t>
      </w:r>
    </w:p>
    <w:p w14:paraId="74932DC2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D4F6BE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// вершина 2</w:t>
      </w:r>
    </w:p>
    <w:p w14:paraId="7AEB63A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gl.TexCoord(u, v1);</w:t>
      </w:r>
    </w:p>
    <w:p w14:paraId="335A8BE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gl.Normal(x * zr1, y * zr1, z1);</w:t>
      </w:r>
    </w:p>
    <w:p w14:paraId="33B60A8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gl.Vertex(x * zr1, y * zr1, z1);</w:t>
      </w:r>
    </w:p>
    <w:p w14:paraId="69BF200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}</w:t>
      </w:r>
    </w:p>
    <w:p w14:paraId="643BB85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gl.End();</w:t>
      </w:r>
    </w:p>
    <w:p w14:paraId="621B52E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4D48EA7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gl.Disable(OpenGL.GL_TEXTURE_2D);</w:t>
      </w:r>
    </w:p>
    <w:p w14:paraId="0158DDE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4945E9F8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A2D9D0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GL_MouseClick(object sender, MouseEventArgs e)</w:t>
      </w:r>
    </w:p>
    <w:p w14:paraId="62EDAA8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52B3AB2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/* Получение размкеров порта GL */</w:t>
      </w:r>
    </w:p>
    <w:p w14:paraId="51B8B94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int w = GL.Width;</w:t>
      </w:r>
    </w:p>
    <w:p w14:paraId="36A98E2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int h = GL.Height;</w:t>
      </w:r>
    </w:p>
    <w:p w14:paraId="21C0079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EF05BB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/* Получение оконных координат мыши */</w:t>
      </w:r>
    </w:p>
    <w:p w14:paraId="45FB3AD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int x = e.Location.X;</w:t>
      </w:r>
    </w:p>
    <w:p w14:paraId="520E4A1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int y = e.Location.Y;</w:t>
      </w:r>
    </w:p>
    <w:p w14:paraId="093E10D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D195EA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14FFB6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346BE7F2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AAE06B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ButtonStart_Click(object sender, EventArgs e)</w:t>
      </w:r>
    </w:p>
    <w:p w14:paraId="7145094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{</w:t>
      </w:r>
    </w:p>
    <w:p w14:paraId="0081BE5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time = 0;</w:t>
      </w:r>
    </w:p>
    <w:p w14:paraId="0C70BA0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isStarted = true;</w:t>
      </w:r>
    </w:p>
    <w:p w14:paraId="5B9E240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FillingInTheParameters();</w:t>
      </w:r>
    </w:p>
    <w:p w14:paraId="5CD99C7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animationTimer.Start();</w:t>
      </w:r>
    </w:p>
    <w:p w14:paraId="23554B8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gridVertex.Rows.Clear();</w:t>
      </w:r>
    </w:p>
    <w:p w14:paraId="1A3ED43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775FB32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2D686DA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buttonPause_Click(object sender, EventArgs e)</w:t>
      </w:r>
    </w:p>
    <w:p w14:paraId="1A42959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7710B5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isStarted = false;</w:t>
      </w:r>
    </w:p>
    <w:p w14:paraId="16CBA68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1DC1225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54E9F5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buttonForth_Click(object sender, EventArgs e)</w:t>
      </w:r>
    </w:p>
    <w:p w14:paraId="0443E0F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3B1A301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isStarted = true;</w:t>
      </w:r>
    </w:p>
    <w:p w14:paraId="76B372F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D4F3A3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3781B0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Zoom_Click(object sender, EventArgs e)</w:t>
      </w:r>
    </w:p>
    <w:p w14:paraId="71B1C25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4B798BE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-= 10;</w:t>
      </w:r>
    </w:p>
    <w:p w14:paraId="10F8DFF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36B56977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89BC66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Distance_Click(object sender, EventArgs e)</w:t>
      </w:r>
    </w:p>
    <w:p w14:paraId="3B185FC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311E10E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+= 10;</w:t>
      </w:r>
    </w:p>
    <w:p w14:paraId="697B6B0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3EC6923C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2E4F0B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CameraUp_Click(object sender, EventArgs e)</w:t>
      </w:r>
    </w:p>
    <w:p w14:paraId="03F2C1E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130530E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distanceY += 10;</w:t>
      </w:r>
    </w:p>
    <w:p w14:paraId="4930F48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762232F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1909151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CameraTop_Click(object sender, EventArgs e)</w:t>
      </w:r>
    </w:p>
    <w:p w14:paraId="0C7B604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7429A23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distanceY -= 10;</w:t>
      </w:r>
    </w:p>
    <w:p w14:paraId="7C400B3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3FFA251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A6E293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CameraLeft_Click(object sender, EventArgs e)</w:t>
      </w:r>
    </w:p>
    <w:p w14:paraId="6F30FE5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459A797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distanceX -= 10;</w:t>
      </w:r>
    </w:p>
    <w:p w14:paraId="5232C20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-= 5;</w:t>
      </w:r>
    </w:p>
    <w:p w14:paraId="004AE47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42C1D4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B6BD10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CameraRight_Click(object sender, EventArgs e)</w:t>
      </w:r>
    </w:p>
    <w:p w14:paraId="3240116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5EE7836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distanceX += 10;</w:t>
      </w:r>
    </w:p>
    <w:p w14:paraId="72A956C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+= 5;</w:t>
      </w:r>
    </w:p>
    <w:p w14:paraId="6573890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1C5DB9B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2AACDA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CameraStartPoint_Click(object sender, EventArgs e)</w:t>
      </w:r>
    </w:p>
    <w:p w14:paraId="7DA0DC5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1F31801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distanceX = 0;</w:t>
      </w:r>
    </w:p>
    <w:p w14:paraId="490C030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distanceY = 100;</w:t>
      </w:r>
    </w:p>
    <w:p w14:paraId="6CDD8D2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= 800;</w:t>
      </w:r>
    </w:p>
    <w:p w14:paraId="0A7D921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E5A9D1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548D37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CameraRound_Click(object sender, EventArgs e)</w:t>
      </w:r>
    </w:p>
    <w:p w14:paraId="15E670B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447E5A6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round = true;</w:t>
      </w:r>
    </w:p>
    <w:p w14:paraId="3E5EA69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cameraAngle = 0.5; // начальный угол</w:t>
      </w:r>
    </w:p>
    <w:p w14:paraId="5029B6C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distanceX = radius * Math.Sin(cameraAngle);</w:t>
      </w:r>
    </w:p>
    <w:p w14:paraId="6B56253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= radius * Math.Cos(cameraAngle);</w:t>
      </w:r>
    </w:p>
    <w:p w14:paraId="62DFAEC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3A4056C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14D749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ClockwiseMovement_Click(object sender, EventArgs e)</w:t>
      </w:r>
    </w:p>
    <w:p w14:paraId="237DD6F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2DAB7D1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(!round) return;</w:t>
      </w:r>
    </w:p>
    <w:p w14:paraId="26EBD02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F9C288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cameraAngle -= 0.1;</w:t>
      </w:r>
    </w:p>
    <w:p w14:paraId="64CA9E4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(cameraAngle &lt; 0)</w:t>
      </w:r>
    </w:p>
    <w:p w14:paraId="4C26D33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    cameraAngle += 2 * Math.PI;</w:t>
      </w:r>
    </w:p>
    <w:p w14:paraId="08820BD9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00D4B0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distanceX = radius * Math.Sin(cameraAngle);</w:t>
      </w:r>
    </w:p>
    <w:p w14:paraId="1903A15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= radius * Math.Cos(cameraAngle);</w:t>
      </w:r>
    </w:p>
    <w:p w14:paraId="3B52162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7287B2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70861A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СounterClockwiseMovement_Click(object sender, EventArgs e)</w:t>
      </w:r>
    </w:p>
    <w:p w14:paraId="2797142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69EC861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(!round) return;</w:t>
      </w:r>
    </w:p>
    <w:p w14:paraId="31DFFD9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91135C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cameraAngle += 0.1;</w:t>
      </w:r>
    </w:p>
    <w:p w14:paraId="24498AB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if (cameraAngle &gt; 2 * Math.PI)</w:t>
      </w:r>
    </w:p>
    <w:p w14:paraId="345B133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cameraAngle -= 2 * Math.PI;</w:t>
      </w:r>
    </w:p>
    <w:p w14:paraId="24FC7661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4561B7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distanceX = radius * Math.Sin(cameraAngle);</w:t>
      </w:r>
    </w:p>
    <w:p w14:paraId="76686ED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distanceZ = radius * Math.Cos(cameraAngle);</w:t>
      </w:r>
    </w:p>
    <w:p w14:paraId="1F71C47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6A8ADB46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C0B08A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SphereRadiusChanges_SelectedIndexChanged(object sender, EventArgs e)</w:t>
      </w:r>
    </w:p>
    <w:p w14:paraId="7E581B6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151F25F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switch (SphereRadiusChanges.SelectedIndex)</w:t>
      </w:r>
    </w:p>
    <w:p w14:paraId="66FF4FF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6BAB802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0: radiusSphere = 5; break;</w:t>
      </w:r>
    </w:p>
    <w:p w14:paraId="2D607F0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1: radiusSphere = 10; break;</w:t>
      </w:r>
    </w:p>
    <w:p w14:paraId="69F643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2: radiusSphere = 12; break;</w:t>
      </w:r>
    </w:p>
    <w:p w14:paraId="278961E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3: radiusSphere = 15; break;</w:t>
      </w:r>
    </w:p>
    <w:p w14:paraId="5C7E3FF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4: radiusSphere = 20; break;</w:t>
      </w:r>
    </w:p>
    <w:p w14:paraId="726917D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5: radiusSphere = 25; break;</w:t>
      </w:r>
    </w:p>
    <w:p w14:paraId="44C53C0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5D9D6C3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7B4CEA8B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0CEC6A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StepOnT_ValueChanged(object sender, EventArgs e)</w:t>
      </w:r>
    </w:p>
    <w:p w14:paraId="27A83E7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7C70A1A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h = (int)StepOnT.Value;</w:t>
      </w:r>
    </w:p>
    <w:p w14:paraId="07F7A39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424BE326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455F5F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ButtonСolorBall_Click(object sender, EventArgs e)</w:t>
      </w:r>
    </w:p>
    <w:p w14:paraId="20CA7B7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12EF89F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colorDialogMain.Color = sphereColor;</w:t>
      </w:r>
    </w:p>
    <w:p w14:paraId="0A8D1E6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colorDialogMain.ShowDialog();</w:t>
      </w:r>
    </w:p>
    <w:p w14:paraId="62D516E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sphereColor = colorDialogMain.Color;</w:t>
      </w:r>
    </w:p>
    <w:p w14:paraId="23DDB8C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C0657A1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A5C6AD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ButtonBoxColor_Click(object sender, EventArgs e)</w:t>
      </w:r>
    </w:p>
    <w:p w14:paraId="767BB28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27C47D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colorDialogMain.Color = boxColor;</w:t>
      </w:r>
    </w:p>
    <w:p w14:paraId="74DC236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colorDialogMain.ShowDialog();</w:t>
      </w:r>
    </w:p>
    <w:p w14:paraId="3C47C1C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boxColor = colorDialogMain.Color;</w:t>
      </w:r>
    </w:p>
    <w:p w14:paraId="27E29EA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3BEE3E72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DDE6EF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ButtonFloorColor_Click_1(object sender, EventArgs e)</w:t>
      </w:r>
    </w:p>
    <w:p w14:paraId="19539B2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3773DB1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colorDialogMain.Color = floorColor;</w:t>
      </w:r>
    </w:p>
    <w:p w14:paraId="72A8FCD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colorDialogMain.ShowDialog();</w:t>
      </w:r>
    </w:p>
    <w:p w14:paraId="57F884C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floorColor = colorDialogMain.Color;</w:t>
      </w:r>
    </w:p>
    <w:p w14:paraId="740A4A1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49CA1E7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A00873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TextureBall_SelectedIndexChanged(object sender, EventArgs e)</w:t>
      </w:r>
    </w:p>
    <w:p w14:paraId="3151033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BF5C0A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6DEBC44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switch (TextureBall.SelectedIndex)</w:t>
      </w:r>
    </w:p>
    <w:p w14:paraId="08D648F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1FBAE05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0: textureFlagBall = false; break;</w:t>
      </w:r>
    </w:p>
    <w:p w14:paraId="5F3E0A1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1: textureFlagBall = true;</w:t>
      </w:r>
    </w:p>
    <w:p w14:paraId="6A15873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sourseTextureBall = @"D:\DemoSharpGL\texture\coconut.jpg";</w:t>
      </w:r>
    </w:p>
    <w:p w14:paraId="56F2378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textureImage = new Bitmap(sourseTextureBall);</w:t>
      </w:r>
    </w:p>
    <w:p w14:paraId="2549265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texture1.Create(gl, textureImage);</w:t>
      </w:r>
    </w:p>
    <w:p w14:paraId="02517BF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break;</w:t>
      </w:r>
    </w:p>
    <w:p w14:paraId="0B0DF6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2: textureFlagBall = true;</w:t>
      </w:r>
    </w:p>
    <w:p w14:paraId="31B717D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sourseTextureBall = @"D:\DemoSharpGL\texture\orange.jpg";</w:t>
      </w:r>
    </w:p>
    <w:p w14:paraId="581AADE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textureImage = new Bitmap(sourseTextureBall);</w:t>
      </w:r>
    </w:p>
    <w:p w14:paraId="128E257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lastRenderedPageBreak/>
        <w:t xml:space="preserve">                        texture1.Create(gl, textureImage);</w:t>
      </w:r>
    </w:p>
    <w:p w14:paraId="7240EEC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break;</w:t>
      </w:r>
    </w:p>
    <w:p w14:paraId="4015DF6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22283D6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7CC92B40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C8D405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TextureFloor_SelectedIndexChanged(object sender, EventArgs e)</w:t>
      </w:r>
    </w:p>
    <w:p w14:paraId="61EA40D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72C56B6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1AB5B0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switch (TextureFloor.SelectedIndex)</w:t>
      </w:r>
    </w:p>
    <w:p w14:paraId="4741CC6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{</w:t>
      </w:r>
    </w:p>
    <w:p w14:paraId="424AC54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0: textureFlagFloor = false; break;</w:t>
      </w:r>
    </w:p>
    <w:p w14:paraId="497F5AC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1: textureFlagFloor = true;</w:t>
      </w:r>
    </w:p>
    <w:p w14:paraId="35C9AB2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sourseTextureFloor = @"D:\DemoSharpGL\texture\sand1.jpg";</w:t>
      </w:r>
    </w:p>
    <w:p w14:paraId="14B6E4FC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textureImage = new Bitmap(sourseTextureFloor);</w:t>
      </w:r>
    </w:p>
    <w:p w14:paraId="477B62C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texture.Create(gl, textureImage);</w:t>
      </w:r>
    </w:p>
    <w:p w14:paraId="63892DD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break;</w:t>
      </w:r>
    </w:p>
    <w:p w14:paraId="20B101E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case 2: textureFlagFloor = true;</w:t>
      </w:r>
    </w:p>
    <w:p w14:paraId="41A3B2F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sourseTextureFloor = @"D:\DemoSharpGL\texture\grass.jpg";</w:t>
      </w:r>
    </w:p>
    <w:p w14:paraId="4016A89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textureImage = new Bitmap(sourseTextureFloor);</w:t>
      </w:r>
    </w:p>
    <w:p w14:paraId="404DAAE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texture.Create(gl, textureImage);</w:t>
      </w:r>
    </w:p>
    <w:p w14:paraId="7EA22CCA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            break;</w:t>
      </w:r>
    </w:p>
    <w:p w14:paraId="2E9D4F8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}</w:t>
      </w:r>
    </w:p>
    <w:p w14:paraId="6400912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4CE992F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4D7632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RadioButtonLightingOn_CheckedChanged(object sender, EventArgs e)</w:t>
      </w:r>
    </w:p>
    <w:p w14:paraId="5602FEF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4BFD48D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4EE02F8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gl.Enable(OpenGL.GL_LIGHT0);</w:t>
      </w:r>
    </w:p>
    <w:p w14:paraId="098C3C9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63FC3714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DD9E12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radioButtonLightingOff_CheckedChanged(object sender, EventArgs e)</w:t>
      </w:r>
    </w:p>
    <w:p w14:paraId="0A9F0AF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1274FE0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2D42FB6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gl.Disable(OpenGL.GL_LIGHT0);</w:t>
      </w:r>
    </w:p>
    <w:p w14:paraId="7DB3B7F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72A49FB8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309049C2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radioButtonSearchlightOn_CheckedChanged(object sender, EventArgs e)</w:t>
      </w:r>
    </w:p>
    <w:p w14:paraId="2A6A715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508A0219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597F527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gl.Enable(OpenGL.GL_LIGHT1);</w:t>
      </w:r>
    </w:p>
    <w:p w14:paraId="048BBA3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7F7268D3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632C58F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radioButtonSearchlightOff_CheckedChanged(object sender, EventArgs e)</w:t>
      </w:r>
    </w:p>
    <w:p w14:paraId="375EE94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4F2937C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var gl = GL.OpenGL;</w:t>
      </w:r>
    </w:p>
    <w:p w14:paraId="7B4E3425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gl.Disable(OpenGL.GL_LIGHT1);</w:t>
      </w:r>
    </w:p>
    <w:p w14:paraId="023361A3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083556CD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014FACE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radioButtonProjectionOn_CheckedChanged(object sender, EventArgs e)</w:t>
      </w:r>
    </w:p>
    <w:p w14:paraId="68A7D2E6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952A1B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point = true;</w:t>
      </w:r>
    </w:p>
    <w:p w14:paraId="4212D7ED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67F26EE5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5A953230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radioButtonProjectionOff_CheckedChanged(object sender, EventArgs e)</w:t>
      </w:r>
    </w:p>
    <w:p w14:paraId="28B343F7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00431D1F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point = false;</w:t>
      </w:r>
    </w:p>
    <w:p w14:paraId="29C0DF3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673F25B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7C97515E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private void radioButtonСlearPoint_CheckedChanged(object sender, EventArgs e)</w:t>
      </w:r>
    </w:p>
    <w:p w14:paraId="54198C91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{</w:t>
      </w:r>
    </w:p>
    <w:p w14:paraId="7332759B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    Points.Clear();</w:t>
      </w:r>
    </w:p>
    <w:p w14:paraId="71D6C0D4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    }</w:t>
      </w:r>
    </w:p>
    <w:p w14:paraId="56B0793A" w14:textId="77777777" w:rsidR="006811D9" w:rsidRPr="006811D9" w:rsidRDefault="006811D9" w:rsidP="006811D9">
      <w:pPr>
        <w:pStyle w:val="af7"/>
        <w:rPr>
          <w:sz w:val="18"/>
          <w:szCs w:val="18"/>
        </w:rPr>
      </w:pPr>
    </w:p>
    <w:p w14:paraId="4B279BC8" w14:textId="77777777" w:rsidR="006811D9" w:rsidRPr="006811D9" w:rsidRDefault="006811D9" w:rsidP="006811D9">
      <w:pPr>
        <w:pStyle w:val="af7"/>
        <w:rPr>
          <w:sz w:val="18"/>
          <w:szCs w:val="18"/>
        </w:rPr>
      </w:pPr>
      <w:r w:rsidRPr="006811D9">
        <w:rPr>
          <w:sz w:val="18"/>
          <w:szCs w:val="18"/>
        </w:rPr>
        <w:t xml:space="preserve">    }</w:t>
      </w:r>
    </w:p>
    <w:p w14:paraId="507CCB5C" w14:textId="49902F35" w:rsidR="006F71AA" w:rsidRPr="00E4171F" w:rsidRDefault="006811D9" w:rsidP="006811D9">
      <w:pPr>
        <w:pStyle w:val="af7"/>
        <w:rPr>
          <w:sz w:val="18"/>
          <w:szCs w:val="18"/>
          <w:lang w:val="ru-RU"/>
        </w:rPr>
      </w:pPr>
      <w:r w:rsidRPr="006811D9">
        <w:rPr>
          <w:sz w:val="18"/>
          <w:szCs w:val="18"/>
        </w:rPr>
        <w:t>}</w:t>
      </w:r>
    </w:p>
    <w:sectPr w:rsidR="006F71AA" w:rsidRPr="00E4171F" w:rsidSect="00D8270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134" w:right="567" w:bottom="993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70A042" w14:textId="77777777" w:rsidR="009168E8" w:rsidRDefault="009168E8" w:rsidP="00B941B2">
      <w:pPr>
        <w:spacing w:after="0" w:line="240" w:lineRule="auto"/>
      </w:pPr>
      <w:r>
        <w:separator/>
      </w:r>
    </w:p>
  </w:endnote>
  <w:endnote w:type="continuationSeparator" w:id="0">
    <w:p w14:paraId="4FD4A89B" w14:textId="77777777" w:rsidR="009168E8" w:rsidRDefault="009168E8" w:rsidP="00B94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EB3D59" w14:textId="77777777" w:rsidR="00B35AAD" w:rsidRDefault="00B35AAD">
    <w:pPr>
      <w:pStyle w:val="af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44978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E3F8384" w14:textId="3605B312" w:rsidR="00B35AAD" w:rsidRPr="00055139" w:rsidRDefault="00B35AAD" w:rsidP="00055139">
        <w:pPr>
          <w:pStyle w:val="af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941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941B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941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24697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941B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35668" w14:textId="77777777" w:rsidR="00B35AAD" w:rsidRDefault="00B35AAD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D98CA0" w14:textId="77777777" w:rsidR="009168E8" w:rsidRDefault="009168E8" w:rsidP="00B941B2">
      <w:pPr>
        <w:spacing w:after="0" w:line="240" w:lineRule="auto"/>
      </w:pPr>
      <w:r>
        <w:separator/>
      </w:r>
    </w:p>
  </w:footnote>
  <w:footnote w:type="continuationSeparator" w:id="0">
    <w:p w14:paraId="1F6DC19B" w14:textId="77777777" w:rsidR="009168E8" w:rsidRDefault="009168E8" w:rsidP="00B94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B9CFA" w14:textId="77777777" w:rsidR="00B35AAD" w:rsidRDefault="00B35AAD">
    <w:pPr>
      <w:pStyle w:val="af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51F26" w14:textId="77777777" w:rsidR="00B35AAD" w:rsidRDefault="00B35AAD">
    <w:pPr>
      <w:pStyle w:val="af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90FAC" w14:textId="77777777" w:rsidR="00B35AAD" w:rsidRDefault="00B35AAD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C6565"/>
    <w:multiLevelType w:val="hybridMultilevel"/>
    <w:tmpl w:val="BA92E186"/>
    <w:lvl w:ilvl="0" w:tplc="A086B7AC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" w15:restartNumberingAfterBreak="0">
    <w:nsid w:val="1B6775BD"/>
    <w:multiLevelType w:val="hybridMultilevel"/>
    <w:tmpl w:val="1AA23BCA"/>
    <w:lvl w:ilvl="0" w:tplc="06A2EE5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211A9"/>
    <w:multiLevelType w:val="multilevel"/>
    <w:tmpl w:val="50E8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34754"/>
    <w:multiLevelType w:val="multilevel"/>
    <w:tmpl w:val="3324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359D1"/>
    <w:multiLevelType w:val="hybridMultilevel"/>
    <w:tmpl w:val="8C646C38"/>
    <w:lvl w:ilvl="0" w:tplc="C824B2B4">
      <w:start w:val="1"/>
      <w:numFmt w:val="decimal"/>
      <w:suff w:val="space"/>
      <w:lvlText w:val="2.4.%1."/>
      <w:lvlJc w:val="left"/>
      <w:pPr>
        <w:ind w:left="513" w:firstLine="20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90EE0"/>
    <w:multiLevelType w:val="hybridMultilevel"/>
    <w:tmpl w:val="CABC25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AAF1D09"/>
    <w:multiLevelType w:val="multilevel"/>
    <w:tmpl w:val="1CB6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85537"/>
    <w:multiLevelType w:val="multilevel"/>
    <w:tmpl w:val="F18AF59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a0"/>
      <w:lvlText w:val="%3."/>
      <w:lvlJc w:val="left"/>
      <w:pPr>
        <w:ind w:left="1430" w:hanging="720"/>
      </w:pPr>
      <w:rPr>
        <w:rFonts w:ascii="Times New Roman" w:eastAsiaTheme="minorHAnsi" w:hAnsi="Times New Roman" w:cstheme="minorBidi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2A55A53"/>
    <w:multiLevelType w:val="hybridMultilevel"/>
    <w:tmpl w:val="B5CCE210"/>
    <w:lvl w:ilvl="0" w:tplc="FD7E6F92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2"/>
  </w:num>
  <w:num w:numId="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DA7"/>
    <w:rsid w:val="000018F5"/>
    <w:rsid w:val="00001E4D"/>
    <w:rsid w:val="00005FDC"/>
    <w:rsid w:val="00010BB7"/>
    <w:rsid w:val="000134C4"/>
    <w:rsid w:val="000136EB"/>
    <w:rsid w:val="00014FE6"/>
    <w:rsid w:val="00015074"/>
    <w:rsid w:val="000228A3"/>
    <w:rsid w:val="00024877"/>
    <w:rsid w:val="00024E94"/>
    <w:rsid w:val="00025268"/>
    <w:rsid w:val="00025A63"/>
    <w:rsid w:val="000308D7"/>
    <w:rsid w:val="00032128"/>
    <w:rsid w:val="0003426A"/>
    <w:rsid w:val="000344F7"/>
    <w:rsid w:val="00035D06"/>
    <w:rsid w:val="000373C1"/>
    <w:rsid w:val="00037DB1"/>
    <w:rsid w:val="000403A1"/>
    <w:rsid w:val="0004204F"/>
    <w:rsid w:val="00042844"/>
    <w:rsid w:val="0004288B"/>
    <w:rsid w:val="00044108"/>
    <w:rsid w:val="0004697C"/>
    <w:rsid w:val="00047CA9"/>
    <w:rsid w:val="00050DD3"/>
    <w:rsid w:val="00052063"/>
    <w:rsid w:val="00052905"/>
    <w:rsid w:val="00052DCC"/>
    <w:rsid w:val="00053737"/>
    <w:rsid w:val="00053C2E"/>
    <w:rsid w:val="00053C34"/>
    <w:rsid w:val="00055139"/>
    <w:rsid w:val="000555B2"/>
    <w:rsid w:val="000555C4"/>
    <w:rsid w:val="000576E0"/>
    <w:rsid w:val="000614B6"/>
    <w:rsid w:val="00061EC4"/>
    <w:rsid w:val="000626A0"/>
    <w:rsid w:val="000641AD"/>
    <w:rsid w:val="00065159"/>
    <w:rsid w:val="000652C3"/>
    <w:rsid w:val="00065BBA"/>
    <w:rsid w:val="00070C83"/>
    <w:rsid w:val="00072B0E"/>
    <w:rsid w:val="00075F7A"/>
    <w:rsid w:val="00082E5D"/>
    <w:rsid w:val="00084BB7"/>
    <w:rsid w:val="00084FDC"/>
    <w:rsid w:val="00087123"/>
    <w:rsid w:val="000914E9"/>
    <w:rsid w:val="00094E5D"/>
    <w:rsid w:val="00096E77"/>
    <w:rsid w:val="00097EC0"/>
    <w:rsid w:val="000A0CA7"/>
    <w:rsid w:val="000A14D9"/>
    <w:rsid w:val="000A201B"/>
    <w:rsid w:val="000A3C47"/>
    <w:rsid w:val="000A6BB1"/>
    <w:rsid w:val="000A6E39"/>
    <w:rsid w:val="000B001F"/>
    <w:rsid w:val="000B035F"/>
    <w:rsid w:val="000B206D"/>
    <w:rsid w:val="000B28D7"/>
    <w:rsid w:val="000B79FB"/>
    <w:rsid w:val="000C0C6C"/>
    <w:rsid w:val="000C1AF5"/>
    <w:rsid w:val="000C2344"/>
    <w:rsid w:val="000C2B3A"/>
    <w:rsid w:val="000C364B"/>
    <w:rsid w:val="000C71FA"/>
    <w:rsid w:val="000D3612"/>
    <w:rsid w:val="000D3E98"/>
    <w:rsid w:val="000D527D"/>
    <w:rsid w:val="000D74EF"/>
    <w:rsid w:val="000D7F88"/>
    <w:rsid w:val="000E16CE"/>
    <w:rsid w:val="000E1B3B"/>
    <w:rsid w:val="000E1BF4"/>
    <w:rsid w:val="000E3694"/>
    <w:rsid w:val="000E4E3D"/>
    <w:rsid w:val="000E54FC"/>
    <w:rsid w:val="000E67C4"/>
    <w:rsid w:val="000F008F"/>
    <w:rsid w:val="000F1453"/>
    <w:rsid w:val="000F4895"/>
    <w:rsid w:val="000F562A"/>
    <w:rsid w:val="001105AE"/>
    <w:rsid w:val="001247CF"/>
    <w:rsid w:val="00124E51"/>
    <w:rsid w:val="001308C2"/>
    <w:rsid w:val="00136B43"/>
    <w:rsid w:val="00140235"/>
    <w:rsid w:val="00140925"/>
    <w:rsid w:val="00141201"/>
    <w:rsid w:val="00145636"/>
    <w:rsid w:val="001508C3"/>
    <w:rsid w:val="0015268D"/>
    <w:rsid w:val="00153E57"/>
    <w:rsid w:val="00155152"/>
    <w:rsid w:val="00156247"/>
    <w:rsid w:val="0016143F"/>
    <w:rsid w:val="001631C9"/>
    <w:rsid w:val="00166824"/>
    <w:rsid w:val="00171512"/>
    <w:rsid w:val="00172A7C"/>
    <w:rsid w:val="00173A3E"/>
    <w:rsid w:val="00174DBB"/>
    <w:rsid w:val="00182143"/>
    <w:rsid w:val="00184C91"/>
    <w:rsid w:val="00187C98"/>
    <w:rsid w:val="00190826"/>
    <w:rsid w:val="00192BAB"/>
    <w:rsid w:val="00193745"/>
    <w:rsid w:val="00196238"/>
    <w:rsid w:val="001A023C"/>
    <w:rsid w:val="001A369F"/>
    <w:rsid w:val="001A43BB"/>
    <w:rsid w:val="001A4468"/>
    <w:rsid w:val="001A480D"/>
    <w:rsid w:val="001A5732"/>
    <w:rsid w:val="001A635C"/>
    <w:rsid w:val="001C05D0"/>
    <w:rsid w:val="001C0E5D"/>
    <w:rsid w:val="001C2930"/>
    <w:rsid w:val="001C3EE3"/>
    <w:rsid w:val="001C4B4A"/>
    <w:rsid w:val="001C57E1"/>
    <w:rsid w:val="001C5846"/>
    <w:rsid w:val="001C5C6E"/>
    <w:rsid w:val="001C5F7B"/>
    <w:rsid w:val="001D00D9"/>
    <w:rsid w:val="001D31EE"/>
    <w:rsid w:val="001D4E5B"/>
    <w:rsid w:val="001D4FC9"/>
    <w:rsid w:val="001D57BB"/>
    <w:rsid w:val="001E229C"/>
    <w:rsid w:val="001E35B1"/>
    <w:rsid w:val="001E3D04"/>
    <w:rsid w:val="001E4E1D"/>
    <w:rsid w:val="001E6654"/>
    <w:rsid w:val="001E779F"/>
    <w:rsid w:val="001F7F2D"/>
    <w:rsid w:val="002053F7"/>
    <w:rsid w:val="00206055"/>
    <w:rsid w:val="0021035D"/>
    <w:rsid w:val="00211BC3"/>
    <w:rsid w:val="00214681"/>
    <w:rsid w:val="0021786F"/>
    <w:rsid w:val="00222336"/>
    <w:rsid w:val="002231A1"/>
    <w:rsid w:val="00223323"/>
    <w:rsid w:val="00226B97"/>
    <w:rsid w:val="00231664"/>
    <w:rsid w:val="00237384"/>
    <w:rsid w:val="00240C1A"/>
    <w:rsid w:val="00241FCF"/>
    <w:rsid w:val="00242837"/>
    <w:rsid w:val="00244F86"/>
    <w:rsid w:val="00245E4D"/>
    <w:rsid w:val="0025193A"/>
    <w:rsid w:val="00251D52"/>
    <w:rsid w:val="0025316E"/>
    <w:rsid w:val="002555E5"/>
    <w:rsid w:val="0025601E"/>
    <w:rsid w:val="00257AE7"/>
    <w:rsid w:val="002677A8"/>
    <w:rsid w:val="00272439"/>
    <w:rsid w:val="00273E80"/>
    <w:rsid w:val="00275470"/>
    <w:rsid w:val="00275A34"/>
    <w:rsid w:val="00276507"/>
    <w:rsid w:val="002801C9"/>
    <w:rsid w:val="00281286"/>
    <w:rsid w:val="002814DD"/>
    <w:rsid w:val="00282A00"/>
    <w:rsid w:val="0028350E"/>
    <w:rsid w:val="00291DA7"/>
    <w:rsid w:val="00294ACC"/>
    <w:rsid w:val="002956BB"/>
    <w:rsid w:val="002A1232"/>
    <w:rsid w:val="002A3C07"/>
    <w:rsid w:val="002B08EA"/>
    <w:rsid w:val="002B265D"/>
    <w:rsid w:val="002B44F1"/>
    <w:rsid w:val="002B68B3"/>
    <w:rsid w:val="002B69A6"/>
    <w:rsid w:val="002B75E7"/>
    <w:rsid w:val="002B760C"/>
    <w:rsid w:val="002C05E1"/>
    <w:rsid w:val="002C3DB9"/>
    <w:rsid w:val="002D06B4"/>
    <w:rsid w:val="002D282B"/>
    <w:rsid w:val="002D625B"/>
    <w:rsid w:val="002E2794"/>
    <w:rsid w:val="002E2CD3"/>
    <w:rsid w:val="002E4D1C"/>
    <w:rsid w:val="002E6883"/>
    <w:rsid w:val="002F5549"/>
    <w:rsid w:val="002F5912"/>
    <w:rsid w:val="002F7A71"/>
    <w:rsid w:val="002F7AE4"/>
    <w:rsid w:val="002F7DE2"/>
    <w:rsid w:val="00300626"/>
    <w:rsid w:val="00301137"/>
    <w:rsid w:val="00301D47"/>
    <w:rsid w:val="00301D53"/>
    <w:rsid w:val="00305907"/>
    <w:rsid w:val="00307BC2"/>
    <w:rsid w:val="0031132D"/>
    <w:rsid w:val="00322097"/>
    <w:rsid w:val="00324B56"/>
    <w:rsid w:val="003270C4"/>
    <w:rsid w:val="00333BC6"/>
    <w:rsid w:val="003341B9"/>
    <w:rsid w:val="00334388"/>
    <w:rsid w:val="00334751"/>
    <w:rsid w:val="00334A83"/>
    <w:rsid w:val="00334E4E"/>
    <w:rsid w:val="00337592"/>
    <w:rsid w:val="00342090"/>
    <w:rsid w:val="00344F83"/>
    <w:rsid w:val="00345EA5"/>
    <w:rsid w:val="00346ADB"/>
    <w:rsid w:val="00346B3D"/>
    <w:rsid w:val="003478D3"/>
    <w:rsid w:val="0035087A"/>
    <w:rsid w:val="00350A9C"/>
    <w:rsid w:val="00356D94"/>
    <w:rsid w:val="00357926"/>
    <w:rsid w:val="00357A89"/>
    <w:rsid w:val="003613A6"/>
    <w:rsid w:val="00365972"/>
    <w:rsid w:val="0036646A"/>
    <w:rsid w:val="00366E8A"/>
    <w:rsid w:val="00367C95"/>
    <w:rsid w:val="00370708"/>
    <w:rsid w:val="00371DCB"/>
    <w:rsid w:val="00373322"/>
    <w:rsid w:val="0037336F"/>
    <w:rsid w:val="0037416C"/>
    <w:rsid w:val="00375645"/>
    <w:rsid w:val="00375738"/>
    <w:rsid w:val="00376320"/>
    <w:rsid w:val="00377050"/>
    <w:rsid w:val="0038220F"/>
    <w:rsid w:val="00382DB7"/>
    <w:rsid w:val="00383547"/>
    <w:rsid w:val="003842CE"/>
    <w:rsid w:val="003844E3"/>
    <w:rsid w:val="00384CAB"/>
    <w:rsid w:val="003868FC"/>
    <w:rsid w:val="0039167B"/>
    <w:rsid w:val="003927F8"/>
    <w:rsid w:val="0039372B"/>
    <w:rsid w:val="003938EA"/>
    <w:rsid w:val="00394076"/>
    <w:rsid w:val="00395F9C"/>
    <w:rsid w:val="0039765E"/>
    <w:rsid w:val="00397D52"/>
    <w:rsid w:val="003A198F"/>
    <w:rsid w:val="003A28EF"/>
    <w:rsid w:val="003A350D"/>
    <w:rsid w:val="003A3C33"/>
    <w:rsid w:val="003A3FD2"/>
    <w:rsid w:val="003A45B8"/>
    <w:rsid w:val="003A4A8B"/>
    <w:rsid w:val="003B0E51"/>
    <w:rsid w:val="003B26D2"/>
    <w:rsid w:val="003B2C74"/>
    <w:rsid w:val="003B3592"/>
    <w:rsid w:val="003B3625"/>
    <w:rsid w:val="003B473F"/>
    <w:rsid w:val="003B4F5B"/>
    <w:rsid w:val="003C13DE"/>
    <w:rsid w:val="003C3B42"/>
    <w:rsid w:val="003C497B"/>
    <w:rsid w:val="003C4ADF"/>
    <w:rsid w:val="003C5CCB"/>
    <w:rsid w:val="003D3229"/>
    <w:rsid w:val="003D345E"/>
    <w:rsid w:val="003D4436"/>
    <w:rsid w:val="003D4CD2"/>
    <w:rsid w:val="003D5302"/>
    <w:rsid w:val="003D537C"/>
    <w:rsid w:val="003D5F1F"/>
    <w:rsid w:val="003E02DF"/>
    <w:rsid w:val="003E4394"/>
    <w:rsid w:val="003E55CA"/>
    <w:rsid w:val="003E69C9"/>
    <w:rsid w:val="003E74D2"/>
    <w:rsid w:val="003F0587"/>
    <w:rsid w:val="003F0898"/>
    <w:rsid w:val="003F53FD"/>
    <w:rsid w:val="003F5B2A"/>
    <w:rsid w:val="003F7E7B"/>
    <w:rsid w:val="0040009D"/>
    <w:rsid w:val="00402870"/>
    <w:rsid w:val="004043CD"/>
    <w:rsid w:val="00404FFA"/>
    <w:rsid w:val="00412AF9"/>
    <w:rsid w:val="00414B35"/>
    <w:rsid w:val="00417DA1"/>
    <w:rsid w:val="00420458"/>
    <w:rsid w:val="004204D3"/>
    <w:rsid w:val="00421198"/>
    <w:rsid w:val="004232D7"/>
    <w:rsid w:val="004234CB"/>
    <w:rsid w:val="00426381"/>
    <w:rsid w:val="0042648A"/>
    <w:rsid w:val="004331C1"/>
    <w:rsid w:val="00434702"/>
    <w:rsid w:val="004378D9"/>
    <w:rsid w:val="00440FF3"/>
    <w:rsid w:val="00442CD8"/>
    <w:rsid w:val="004431C0"/>
    <w:rsid w:val="00443BB1"/>
    <w:rsid w:val="0044460E"/>
    <w:rsid w:val="00445509"/>
    <w:rsid w:val="004457F0"/>
    <w:rsid w:val="0044658C"/>
    <w:rsid w:val="004515AB"/>
    <w:rsid w:val="00452542"/>
    <w:rsid w:val="0045667F"/>
    <w:rsid w:val="00470094"/>
    <w:rsid w:val="00471421"/>
    <w:rsid w:val="0047349F"/>
    <w:rsid w:val="00477A5D"/>
    <w:rsid w:val="004803C1"/>
    <w:rsid w:val="0048162A"/>
    <w:rsid w:val="00484D2E"/>
    <w:rsid w:val="0048584D"/>
    <w:rsid w:val="0048645C"/>
    <w:rsid w:val="004876BC"/>
    <w:rsid w:val="00487DEE"/>
    <w:rsid w:val="00491191"/>
    <w:rsid w:val="00492DBF"/>
    <w:rsid w:val="00493429"/>
    <w:rsid w:val="00493CDF"/>
    <w:rsid w:val="00494397"/>
    <w:rsid w:val="00494AF9"/>
    <w:rsid w:val="0049668F"/>
    <w:rsid w:val="00496794"/>
    <w:rsid w:val="004A3CA1"/>
    <w:rsid w:val="004A404E"/>
    <w:rsid w:val="004A409A"/>
    <w:rsid w:val="004A4AD2"/>
    <w:rsid w:val="004A54DE"/>
    <w:rsid w:val="004A70A1"/>
    <w:rsid w:val="004B27D4"/>
    <w:rsid w:val="004B302D"/>
    <w:rsid w:val="004B3701"/>
    <w:rsid w:val="004B52BD"/>
    <w:rsid w:val="004B5810"/>
    <w:rsid w:val="004B70F7"/>
    <w:rsid w:val="004C2F8E"/>
    <w:rsid w:val="004C3CD7"/>
    <w:rsid w:val="004D20D8"/>
    <w:rsid w:val="004D6DB8"/>
    <w:rsid w:val="004E12A7"/>
    <w:rsid w:val="004E2F3E"/>
    <w:rsid w:val="004E3A61"/>
    <w:rsid w:val="004E470A"/>
    <w:rsid w:val="004E6EF6"/>
    <w:rsid w:val="004F0885"/>
    <w:rsid w:val="004F13B3"/>
    <w:rsid w:val="004F16B3"/>
    <w:rsid w:val="004F18FF"/>
    <w:rsid w:val="004F6802"/>
    <w:rsid w:val="005016A7"/>
    <w:rsid w:val="00501D54"/>
    <w:rsid w:val="00502738"/>
    <w:rsid w:val="0050480B"/>
    <w:rsid w:val="00505446"/>
    <w:rsid w:val="005054DC"/>
    <w:rsid w:val="00506F1D"/>
    <w:rsid w:val="00512BF9"/>
    <w:rsid w:val="00514B77"/>
    <w:rsid w:val="00515ADB"/>
    <w:rsid w:val="005214D5"/>
    <w:rsid w:val="0052740B"/>
    <w:rsid w:val="00531828"/>
    <w:rsid w:val="00532908"/>
    <w:rsid w:val="00532E83"/>
    <w:rsid w:val="00537273"/>
    <w:rsid w:val="00541612"/>
    <w:rsid w:val="00542CF7"/>
    <w:rsid w:val="0054665E"/>
    <w:rsid w:val="00546DE1"/>
    <w:rsid w:val="005501C3"/>
    <w:rsid w:val="005520D8"/>
    <w:rsid w:val="005579BE"/>
    <w:rsid w:val="00560DD2"/>
    <w:rsid w:val="00562F33"/>
    <w:rsid w:val="005702E1"/>
    <w:rsid w:val="005715D5"/>
    <w:rsid w:val="0057321C"/>
    <w:rsid w:val="00576168"/>
    <w:rsid w:val="00580DD8"/>
    <w:rsid w:val="00583859"/>
    <w:rsid w:val="00584FD3"/>
    <w:rsid w:val="0058589B"/>
    <w:rsid w:val="00586647"/>
    <w:rsid w:val="00586DE0"/>
    <w:rsid w:val="00587588"/>
    <w:rsid w:val="005916CC"/>
    <w:rsid w:val="005938C3"/>
    <w:rsid w:val="0059667C"/>
    <w:rsid w:val="005966D3"/>
    <w:rsid w:val="005A50C0"/>
    <w:rsid w:val="005A681E"/>
    <w:rsid w:val="005A7327"/>
    <w:rsid w:val="005B474D"/>
    <w:rsid w:val="005B535E"/>
    <w:rsid w:val="005B56A4"/>
    <w:rsid w:val="005B5A9F"/>
    <w:rsid w:val="005B603D"/>
    <w:rsid w:val="005B7322"/>
    <w:rsid w:val="005C0041"/>
    <w:rsid w:val="005C1BF8"/>
    <w:rsid w:val="005C1E55"/>
    <w:rsid w:val="005C2F8F"/>
    <w:rsid w:val="005C6500"/>
    <w:rsid w:val="005C7620"/>
    <w:rsid w:val="005D2761"/>
    <w:rsid w:val="005D4172"/>
    <w:rsid w:val="005D550C"/>
    <w:rsid w:val="005D6481"/>
    <w:rsid w:val="005D6F99"/>
    <w:rsid w:val="005E0681"/>
    <w:rsid w:val="005E0F61"/>
    <w:rsid w:val="005E2B3B"/>
    <w:rsid w:val="005E3913"/>
    <w:rsid w:val="005E4854"/>
    <w:rsid w:val="005E7726"/>
    <w:rsid w:val="005F1657"/>
    <w:rsid w:val="005F5369"/>
    <w:rsid w:val="005F6463"/>
    <w:rsid w:val="006008A4"/>
    <w:rsid w:val="00600D68"/>
    <w:rsid w:val="006022DF"/>
    <w:rsid w:val="00602308"/>
    <w:rsid w:val="0060316A"/>
    <w:rsid w:val="00607E54"/>
    <w:rsid w:val="00614A9D"/>
    <w:rsid w:val="006171F6"/>
    <w:rsid w:val="0062081D"/>
    <w:rsid w:val="00620940"/>
    <w:rsid w:val="00625097"/>
    <w:rsid w:val="00627075"/>
    <w:rsid w:val="00630BBD"/>
    <w:rsid w:val="006315B9"/>
    <w:rsid w:val="00637972"/>
    <w:rsid w:val="006440BF"/>
    <w:rsid w:val="00644CF6"/>
    <w:rsid w:val="0064630A"/>
    <w:rsid w:val="0064708C"/>
    <w:rsid w:val="00650D22"/>
    <w:rsid w:val="006521AA"/>
    <w:rsid w:val="006531CB"/>
    <w:rsid w:val="00656FDD"/>
    <w:rsid w:val="00656FED"/>
    <w:rsid w:val="00660E9D"/>
    <w:rsid w:val="00661C35"/>
    <w:rsid w:val="00661E37"/>
    <w:rsid w:val="00663660"/>
    <w:rsid w:val="006674F7"/>
    <w:rsid w:val="00670FCC"/>
    <w:rsid w:val="006811D9"/>
    <w:rsid w:val="006821C9"/>
    <w:rsid w:val="00683F2A"/>
    <w:rsid w:val="00692B6A"/>
    <w:rsid w:val="00693261"/>
    <w:rsid w:val="00693E7D"/>
    <w:rsid w:val="0069400B"/>
    <w:rsid w:val="006946CD"/>
    <w:rsid w:val="00694BDD"/>
    <w:rsid w:val="00696DFE"/>
    <w:rsid w:val="006972D6"/>
    <w:rsid w:val="00697A8F"/>
    <w:rsid w:val="006A1C08"/>
    <w:rsid w:val="006A3D40"/>
    <w:rsid w:val="006A61AE"/>
    <w:rsid w:val="006A693F"/>
    <w:rsid w:val="006B214E"/>
    <w:rsid w:val="006B2CA3"/>
    <w:rsid w:val="006B3DBC"/>
    <w:rsid w:val="006B56B4"/>
    <w:rsid w:val="006C4BE9"/>
    <w:rsid w:val="006C544D"/>
    <w:rsid w:val="006D0022"/>
    <w:rsid w:val="006D0BBE"/>
    <w:rsid w:val="006D1643"/>
    <w:rsid w:val="006D209E"/>
    <w:rsid w:val="006D502A"/>
    <w:rsid w:val="006D5159"/>
    <w:rsid w:val="006D64C4"/>
    <w:rsid w:val="006E0682"/>
    <w:rsid w:val="006E3BAB"/>
    <w:rsid w:val="006E7CEC"/>
    <w:rsid w:val="006F0FCD"/>
    <w:rsid w:val="006F14CA"/>
    <w:rsid w:val="006F14EF"/>
    <w:rsid w:val="006F71AA"/>
    <w:rsid w:val="006F73CF"/>
    <w:rsid w:val="00702892"/>
    <w:rsid w:val="00703D30"/>
    <w:rsid w:val="0070716A"/>
    <w:rsid w:val="007078A0"/>
    <w:rsid w:val="00707A0C"/>
    <w:rsid w:val="00707AC3"/>
    <w:rsid w:val="00713681"/>
    <w:rsid w:val="00714240"/>
    <w:rsid w:val="00714247"/>
    <w:rsid w:val="00714430"/>
    <w:rsid w:val="00716CBF"/>
    <w:rsid w:val="007211F7"/>
    <w:rsid w:val="00721508"/>
    <w:rsid w:val="007317AC"/>
    <w:rsid w:val="00733469"/>
    <w:rsid w:val="00736DAB"/>
    <w:rsid w:val="007409B6"/>
    <w:rsid w:val="0074184F"/>
    <w:rsid w:val="007446DF"/>
    <w:rsid w:val="00746122"/>
    <w:rsid w:val="00747A1B"/>
    <w:rsid w:val="00750444"/>
    <w:rsid w:val="00753955"/>
    <w:rsid w:val="007544E7"/>
    <w:rsid w:val="00756EE1"/>
    <w:rsid w:val="0075778F"/>
    <w:rsid w:val="007601E7"/>
    <w:rsid w:val="00763AC5"/>
    <w:rsid w:val="00765C57"/>
    <w:rsid w:val="007667D1"/>
    <w:rsid w:val="00771B60"/>
    <w:rsid w:val="007733BD"/>
    <w:rsid w:val="00776825"/>
    <w:rsid w:val="007770AB"/>
    <w:rsid w:val="0078237F"/>
    <w:rsid w:val="007830A2"/>
    <w:rsid w:val="00785B3E"/>
    <w:rsid w:val="00792BDB"/>
    <w:rsid w:val="00793650"/>
    <w:rsid w:val="00794E09"/>
    <w:rsid w:val="007955E0"/>
    <w:rsid w:val="007968E6"/>
    <w:rsid w:val="007A0C25"/>
    <w:rsid w:val="007A0E9B"/>
    <w:rsid w:val="007A2D98"/>
    <w:rsid w:val="007A498B"/>
    <w:rsid w:val="007A634B"/>
    <w:rsid w:val="007A6E55"/>
    <w:rsid w:val="007B02CD"/>
    <w:rsid w:val="007B1F52"/>
    <w:rsid w:val="007B263F"/>
    <w:rsid w:val="007B347C"/>
    <w:rsid w:val="007B4BB0"/>
    <w:rsid w:val="007B7A24"/>
    <w:rsid w:val="007C3ECE"/>
    <w:rsid w:val="007C3F42"/>
    <w:rsid w:val="007C4BE2"/>
    <w:rsid w:val="007C571A"/>
    <w:rsid w:val="007C6E18"/>
    <w:rsid w:val="007C7292"/>
    <w:rsid w:val="007C7CB1"/>
    <w:rsid w:val="007D34DC"/>
    <w:rsid w:val="007D34FA"/>
    <w:rsid w:val="007D6E49"/>
    <w:rsid w:val="007E058E"/>
    <w:rsid w:val="007E1947"/>
    <w:rsid w:val="007E1DD0"/>
    <w:rsid w:val="007E2AA8"/>
    <w:rsid w:val="007E3544"/>
    <w:rsid w:val="007E723F"/>
    <w:rsid w:val="007E7349"/>
    <w:rsid w:val="007E7B94"/>
    <w:rsid w:val="007E7F45"/>
    <w:rsid w:val="007F08A4"/>
    <w:rsid w:val="007F55AD"/>
    <w:rsid w:val="0080020C"/>
    <w:rsid w:val="008014CB"/>
    <w:rsid w:val="0080569B"/>
    <w:rsid w:val="00805A5D"/>
    <w:rsid w:val="008135C6"/>
    <w:rsid w:val="00814306"/>
    <w:rsid w:val="00825CB3"/>
    <w:rsid w:val="00826F68"/>
    <w:rsid w:val="008276CC"/>
    <w:rsid w:val="0083060C"/>
    <w:rsid w:val="00830F41"/>
    <w:rsid w:val="00833145"/>
    <w:rsid w:val="00834151"/>
    <w:rsid w:val="00844A9B"/>
    <w:rsid w:val="008466E5"/>
    <w:rsid w:val="0085020C"/>
    <w:rsid w:val="00854073"/>
    <w:rsid w:val="00864DEC"/>
    <w:rsid w:val="008656FD"/>
    <w:rsid w:val="00865856"/>
    <w:rsid w:val="00866DED"/>
    <w:rsid w:val="00866E3B"/>
    <w:rsid w:val="00867D24"/>
    <w:rsid w:val="00875FDF"/>
    <w:rsid w:val="00882283"/>
    <w:rsid w:val="00886838"/>
    <w:rsid w:val="00887763"/>
    <w:rsid w:val="00887C66"/>
    <w:rsid w:val="00892B2D"/>
    <w:rsid w:val="00893DB3"/>
    <w:rsid w:val="00896857"/>
    <w:rsid w:val="00897277"/>
    <w:rsid w:val="00897446"/>
    <w:rsid w:val="008A0BDC"/>
    <w:rsid w:val="008A24F5"/>
    <w:rsid w:val="008A4156"/>
    <w:rsid w:val="008A48C6"/>
    <w:rsid w:val="008A6449"/>
    <w:rsid w:val="008B0D2E"/>
    <w:rsid w:val="008B4EF7"/>
    <w:rsid w:val="008B4F28"/>
    <w:rsid w:val="008B7584"/>
    <w:rsid w:val="008B7EBD"/>
    <w:rsid w:val="008C0387"/>
    <w:rsid w:val="008C21F2"/>
    <w:rsid w:val="008C6A04"/>
    <w:rsid w:val="008D3D41"/>
    <w:rsid w:val="008D3F2D"/>
    <w:rsid w:val="008D6A4F"/>
    <w:rsid w:val="008E0E06"/>
    <w:rsid w:val="008E0F71"/>
    <w:rsid w:val="008E0FA1"/>
    <w:rsid w:val="008E15C4"/>
    <w:rsid w:val="008E3C89"/>
    <w:rsid w:val="008F06C3"/>
    <w:rsid w:val="008F077F"/>
    <w:rsid w:val="008F2404"/>
    <w:rsid w:val="008F59BD"/>
    <w:rsid w:val="008F7D78"/>
    <w:rsid w:val="009005D1"/>
    <w:rsid w:val="00902FD1"/>
    <w:rsid w:val="00903EFE"/>
    <w:rsid w:val="0090589E"/>
    <w:rsid w:val="00905AB5"/>
    <w:rsid w:val="00913246"/>
    <w:rsid w:val="009166EF"/>
    <w:rsid w:val="009168E8"/>
    <w:rsid w:val="00925066"/>
    <w:rsid w:val="00925E20"/>
    <w:rsid w:val="00927888"/>
    <w:rsid w:val="009316E7"/>
    <w:rsid w:val="00934C6F"/>
    <w:rsid w:val="00935007"/>
    <w:rsid w:val="00935DB7"/>
    <w:rsid w:val="009410A9"/>
    <w:rsid w:val="0094120A"/>
    <w:rsid w:val="009418E0"/>
    <w:rsid w:val="00941EBC"/>
    <w:rsid w:val="009442BF"/>
    <w:rsid w:val="009468AA"/>
    <w:rsid w:val="009564C0"/>
    <w:rsid w:val="00960BA1"/>
    <w:rsid w:val="00962915"/>
    <w:rsid w:val="00963C0A"/>
    <w:rsid w:val="00963C58"/>
    <w:rsid w:val="00963D62"/>
    <w:rsid w:val="00967BEC"/>
    <w:rsid w:val="0097239D"/>
    <w:rsid w:val="00980A9B"/>
    <w:rsid w:val="00980DC5"/>
    <w:rsid w:val="009811B2"/>
    <w:rsid w:val="009824B1"/>
    <w:rsid w:val="00983114"/>
    <w:rsid w:val="00983F93"/>
    <w:rsid w:val="00984422"/>
    <w:rsid w:val="0098796E"/>
    <w:rsid w:val="00991387"/>
    <w:rsid w:val="0099186C"/>
    <w:rsid w:val="00997464"/>
    <w:rsid w:val="009976B6"/>
    <w:rsid w:val="009A018F"/>
    <w:rsid w:val="009A388E"/>
    <w:rsid w:val="009A391C"/>
    <w:rsid w:val="009A5A8C"/>
    <w:rsid w:val="009A6DC6"/>
    <w:rsid w:val="009B037B"/>
    <w:rsid w:val="009B24E4"/>
    <w:rsid w:val="009B3A2D"/>
    <w:rsid w:val="009B74CC"/>
    <w:rsid w:val="009C1970"/>
    <w:rsid w:val="009C27BE"/>
    <w:rsid w:val="009C59AF"/>
    <w:rsid w:val="009D4D76"/>
    <w:rsid w:val="009D58E6"/>
    <w:rsid w:val="009E00C5"/>
    <w:rsid w:val="009E276F"/>
    <w:rsid w:val="009E429C"/>
    <w:rsid w:val="009E6C2A"/>
    <w:rsid w:val="009F19A1"/>
    <w:rsid w:val="009F47CB"/>
    <w:rsid w:val="009F4E2C"/>
    <w:rsid w:val="009F7E73"/>
    <w:rsid w:val="00A01481"/>
    <w:rsid w:val="00A0322C"/>
    <w:rsid w:val="00A03EB4"/>
    <w:rsid w:val="00A04BB4"/>
    <w:rsid w:val="00A06CC5"/>
    <w:rsid w:val="00A07A03"/>
    <w:rsid w:val="00A11187"/>
    <w:rsid w:val="00A11600"/>
    <w:rsid w:val="00A147A1"/>
    <w:rsid w:val="00A24697"/>
    <w:rsid w:val="00A314EE"/>
    <w:rsid w:val="00A32F3E"/>
    <w:rsid w:val="00A33998"/>
    <w:rsid w:val="00A3400A"/>
    <w:rsid w:val="00A44762"/>
    <w:rsid w:val="00A45B5B"/>
    <w:rsid w:val="00A46543"/>
    <w:rsid w:val="00A46566"/>
    <w:rsid w:val="00A47B1F"/>
    <w:rsid w:val="00A47EF4"/>
    <w:rsid w:val="00A525D0"/>
    <w:rsid w:val="00A53543"/>
    <w:rsid w:val="00A54675"/>
    <w:rsid w:val="00A555FA"/>
    <w:rsid w:val="00A56815"/>
    <w:rsid w:val="00A568E8"/>
    <w:rsid w:val="00A57651"/>
    <w:rsid w:val="00A6019A"/>
    <w:rsid w:val="00A61156"/>
    <w:rsid w:val="00A628BD"/>
    <w:rsid w:val="00A644F3"/>
    <w:rsid w:val="00A65095"/>
    <w:rsid w:val="00A65585"/>
    <w:rsid w:val="00A65F4D"/>
    <w:rsid w:val="00A673CF"/>
    <w:rsid w:val="00A67D73"/>
    <w:rsid w:val="00A7192E"/>
    <w:rsid w:val="00A71B84"/>
    <w:rsid w:val="00A72152"/>
    <w:rsid w:val="00A7385F"/>
    <w:rsid w:val="00A73D1F"/>
    <w:rsid w:val="00A7437B"/>
    <w:rsid w:val="00A771A5"/>
    <w:rsid w:val="00A77EC2"/>
    <w:rsid w:val="00A803A1"/>
    <w:rsid w:val="00A83835"/>
    <w:rsid w:val="00A86C7C"/>
    <w:rsid w:val="00A92298"/>
    <w:rsid w:val="00A92F42"/>
    <w:rsid w:val="00A97139"/>
    <w:rsid w:val="00A97283"/>
    <w:rsid w:val="00A973D4"/>
    <w:rsid w:val="00AA1225"/>
    <w:rsid w:val="00AA1FE5"/>
    <w:rsid w:val="00AA2E9E"/>
    <w:rsid w:val="00AA3CA3"/>
    <w:rsid w:val="00AA4B51"/>
    <w:rsid w:val="00AA6300"/>
    <w:rsid w:val="00AB09FB"/>
    <w:rsid w:val="00AB3EE6"/>
    <w:rsid w:val="00AB4FE6"/>
    <w:rsid w:val="00AB5D0D"/>
    <w:rsid w:val="00AB66D4"/>
    <w:rsid w:val="00AC2204"/>
    <w:rsid w:val="00AC54C9"/>
    <w:rsid w:val="00AC5E87"/>
    <w:rsid w:val="00AC64E6"/>
    <w:rsid w:val="00AD111A"/>
    <w:rsid w:val="00AD14A9"/>
    <w:rsid w:val="00AD14D8"/>
    <w:rsid w:val="00AD2E72"/>
    <w:rsid w:val="00AD3477"/>
    <w:rsid w:val="00AD4413"/>
    <w:rsid w:val="00AD6CEF"/>
    <w:rsid w:val="00AE21CC"/>
    <w:rsid w:val="00AE32E5"/>
    <w:rsid w:val="00AE3C85"/>
    <w:rsid w:val="00AE3E5C"/>
    <w:rsid w:val="00AE4245"/>
    <w:rsid w:val="00AE50EE"/>
    <w:rsid w:val="00AE5446"/>
    <w:rsid w:val="00AE6278"/>
    <w:rsid w:val="00AF01DD"/>
    <w:rsid w:val="00AF18F0"/>
    <w:rsid w:val="00AF1A90"/>
    <w:rsid w:val="00AF31BA"/>
    <w:rsid w:val="00AF4F57"/>
    <w:rsid w:val="00AF7AEB"/>
    <w:rsid w:val="00AF7E78"/>
    <w:rsid w:val="00B00540"/>
    <w:rsid w:val="00B028D5"/>
    <w:rsid w:val="00B0365E"/>
    <w:rsid w:val="00B05039"/>
    <w:rsid w:val="00B075FF"/>
    <w:rsid w:val="00B10E21"/>
    <w:rsid w:val="00B15981"/>
    <w:rsid w:val="00B15A5B"/>
    <w:rsid w:val="00B21D22"/>
    <w:rsid w:val="00B2311F"/>
    <w:rsid w:val="00B30B7F"/>
    <w:rsid w:val="00B314C3"/>
    <w:rsid w:val="00B33E6C"/>
    <w:rsid w:val="00B35AAD"/>
    <w:rsid w:val="00B35B3A"/>
    <w:rsid w:val="00B42D7D"/>
    <w:rsid w:val="00B43F2D"/>
    <w:rsid w:val="00B45028"/>
    <w:rsid w:val="00B46109"/>
    <w:rsid w:val="00B50B75"/>
    <w:rsid w:val="00B523A7"/>
    <w:rsid w:val="00B541C0"/>
    <w:rsid w:val="00B63E74"/>
    <w:rsid w:val="00B645A1"/>
    <w:rsid w:val="00B67834"/>
    <w:rsid w:val="00B72E63"/>
    <w:rsid w:val="00B76126"/>
    <w:rsid w:val="00B779A8"/>
    <w:rsid w:val="00B81F30"/>
    <w:rsid w:val="00B82431"/>
    <w:rsid w:val="00B878D7"/>
    <w:rsid w:val="00B92BDF"/>
    <w:rsid w:val="00B9344C"/>
    <w:rsid w:val="00B941B2"/>
    <w:rsid w:val="00B948C9"/>
    <w:rsid w:val="00B963EE"/>
    <w:rsid w:val="00B965E5"/>
    <w:rsid w:val="00BA3A17"/>
    <w:rsid w:val="00BA4099"/>
    <w:rsid w:val="00BA53A2"/>
    <w:rsid w:val="00BA53D3"/>
    <w:rsid w:val="00BA5DDE"/>
    <w:rsid w:val="00BA6C21"/>
    <w:rsid w:val="00BA75CA"/>
    <w:rsid w:val="00BB364A"/>
    <w:rsid w:val="00BB39DB"/>
    <w:rsid w:val="00BB6DCB"/>
    <w:rsid w:val="00BC1F06"/>
    <w:rsid w:val="00BC4432"/>
    <w:rsid w:val="00BD386A"/>
    <w:rsid w:val="00BD44B7"/>
    <w:rsid w:val="00BD573D"/>
    <w:rsid w:val="00BD5BD9"/>
    <w:rsid w:val="00BE33FA"/>
    <w:rsid w:val="00BE3D9F"/>
    <w:rsid w:val="00BE41F8"/>
    <w:rsid w:val="00BE4577"/>
    <w:rsid w:val="00BF02B0"/>
    <w:rsid w:val="00BF24D2"/>
    <w:rsid w:val="00BF3281"/>
    <w:rsid w:val="00BF4067"/>
    <w:rsid w:val="00BF43E9"/>
    <w:rsid w:val="00BF4466"/>
    <w:rsid w:val="00BF5DD8"/>
    <w:rsid w:val="00BF6E4B"/>
    <w:rsid w:val="00BF7980"/>
    <w:rsid w:val="00C03A80"/>
    <w:rsid w:val="00C04672"/>
    <w:rsid w:val="00C04E0C"/>
    <w:rsid w:val="00C05206"/>
    <w:rsid w:val="00C064C5"/>
    <w:rsid w:val="00C10870"/>
    <w:rsid w:val="00C14480"/>
    <w:rsid w:val="00C20B42"/>
    <w:rsid w:val="00C20B7B"/>
    <w:rsid w:val="00C20D5A"/>
    <w:rsid w:val="00C2107B"/>
    <w:rsid w:val="00C32760"/>
    <w:rsid w:val="00C35775"/>
    <w:rsid w:val="00C41026"/>
    <w:rsid w:val="00C42834"/>
    <w:rsid w:val="00C43E44"/>
    <w:rsid w:val="00C45857"/>
    <w:rsid w:val="00C46DA7"/>
    <w:rsid w:val="00C50C63"/>
    <w:rsid w:val="00C546B8"/>
    <w:rsid w:val="00C5676A"/>
    <w:rsid w:val="00C570F2"/>
    <w:rsid w:val="00C571F9"/>
    <w:rsid w:val="00C621FF"/>
    <w:rsid w:val="00C622C9"/>
    <w:rsid w:val="00C636F7"/>
    <w:rsid w:val="00C6371E"/>
    <w:rsid w:val="00C64A50"/>
    <w:rsid w:val="00C66C27"/>
    <w:rsid w:val="00C676DB"/>
    <w:rsid w:val="00C72D75"/>
    <w:rsid w:val="00C732FE"/>
    <w:rsid w:val="00C74A7F"/>
    <w:rsid w:val="00C80EE3"/>
    <w:rsid w:val="00C8112E"/>
    <w:rsid w:val="00C81941"/>
    <w:rsid w:val="00C81B72"/>
    <w:rsid w:val="00C821B4"/>
    <w:rsid w:val="00C860E5"/>
    <w:rsid w:val="00C90DCC"/>
    <w:rsid w:val="00C92A96"/>
    <w:rsid w:val="00C939E7"/>
    <w:rsid w:val="00C95539"/>
    <w:rsid w:val="00C95CD1"/>
    <w:rsid w:val="00CA0069"/>
    <w:rsid w:val="00CA028B"/>
    <w:rsid w:val="00CA5C26"/>
    <w:rsid w:val="00CA7579"/>
    <w:rsid w:val="00CB473B"/>
    <w:rsid w:val="00CB4BAA"/>
    <w:rsid w:val="00CB628E"/>
    <w:rsid w:val="00CB792C"/>
    <w:rsid w:val="00CB7B70"/>
    <w:rsid w:val="00CC17EA"/>
    <w:rsid w:val="00CC4C56"/>
    <w:rsid w:val="00CC4DB2"/>
    <w:rsid w:val="00CD0526"/>
    <w:rsid w:val="00CD0C64"/>
    <w:rsid w:val="00CD15F3"/>
    <w:rsid w:val="00CD222D"/>
    <w:rsid w:val="00CD569F"/>
    <w:rsid w:val="00CD639C"/>
    <w:rsid w:val="00CD72E3"/>
    <w:rsid w:val="00CE04C3"/>
    <w:rsid w:val="00CE0A26"/>
    <w:rsid w:val="00CE1F94"/>
    <w:rsid w:val="00CE21A2"/>
    <w:rsid w:val="00CE24EE"/>
    <w:rsid w:val="00CE40A4"/>
    <w:rsid w:val="00CE6982"/>
    <w:rsid w:val="00CF2D69"/>
    <w:rsid w:val="00CF54D6"/>
    <w:rsid w:val="00D00053"/>
    <w:rsid w:val="00D01983"/>
    <w:rsid w:val="00D01AE7"/>
    <w:rsid w:val="00D01C6C"/>
    <w:rsid w:val="00D02756"/>
    <w:rsid w:val="00D13DF8"/>
    <w:rsid w:val="00D1421E"/>
    <w:rsid w:val="00D1513F"/>
    <w:rsid w:val="00D168A7"/>
    <w:rsid w:val="00D177AC"/>
    <w:rsid w:val="00D21182"/>
    <w:rsid w:val="00D21239"/>
    <w:rsid w:val="00D22171"/>
    <w:rsid w:val="00D2312E"/>
    <w:rsid w:val="00D232F1"/>
    <w:rsid w:val="00D2498B"/>
    <w:rsid w:val="00D27A56"/>
    <w:rsid w:val="00D310E1"/>
    <w:rsid w:val="00D32D3C"/>
    <w:rsid w:val="00D3353F"/>
    <w:rsid w:val="00D37C8A"/>
    <w:rsid w:val="00D40EDA"/>
    <w:rsid w:val="00D4186F"/>
    <w:rsid w:val="00D441D4"/>
    <w:rsid w:val="00D44879"/>
    <w:rsid w:val="00D46821"/>
    <w:rsid w:val="00D4713C"/>
    <w:rsid w:val="00D472F9"/>
    <w:rsid w:val="00D47BCF"/>
    <w:rsid w:val="00D5087E"/>
    <w:rsid w:val="00D5114F"/>
    <w:rsid w:val="00D51B6E"/>
    <w:rsid w:val="00D54CC7"/>
    <w:rsid w:val="00D563DD"/>
    <w:rsid w:val="00D60C88"/>
    <w:rsid w:val="00D63E8F"/>
    <w:rsid w:val="00D64802"/>
    <w:rsid w:val="00D67817"/>
    <w:rsid w:val="00D67D36"/>
    <w:rsid w:val="00D70F31"/>
    <w:rsid w:val="00D73802"/>
    <w:rsid w:val="00D73F24"/>
    <w:rsid w:val="00D77793"/>
    <w:rsid w:val="00D82703"/>
    <w:rsid w:val="00D82896"/>
    <w:rsid w:val="00D83E59"/>
    <w:rsid w:val="00D87BBE"/>
    <w:rsid w:val="00D87E38"/>
    <w:rsid w:val="00D944C8"/>
    <w:rsid w:val="00D955EF"/>
    <w:rsid w:val="00D97B77"/>
    <w:rsid w:val="00D97F6D"/>
    <w:rsid w:val="00DA2D38"/>
    <w:rsid w:val="00DA46F3"/>
    <w:rsid w:val="00DA688D"/>
    <w:rsid w:val="00DA6D31"/>
    <w:rsid w:val="00DB190B"/>
    <w:rsid w:val="00DB25DE"/>
    <w:rsid w:val="00DB4FDB"/>
    <w:rsid w:val="00DB6C0D"/>
    <w:rsid w:val="00DC0083"/>
    <w:rsid w:val="00DC26C8"/>
    <w:rsid w:val="00DC5C54"/>
    <w:rsid w:val="00DD01B5"/>
    <w:rsid w:val="00DD0746"/>
    <w:rsid w:val="00DD1291"/>
    <w:rsid w:val="00DD2E5C"/>
    <w:rsid w:val="00DD366C"/>
    <w:rsid w:val="00DD3BC5"/>
    <w:rsid w:val="00DD5188"/>
    <w:rsid w:val="00DE3811"/>
    <w:rsid w:val="00DE3DC9"/>
    <w:rsid w:val="00DE700A"/>
    <w:rsid w:val="00DE7F3B"/>
    <w:rsid w:val="00DF2017"/>
    <w:rsid w:val="00DF26BF"/>
    <w:rsid w:val="00DF4160"/>
    <w:rsid w:val="00DF5929"/>
    <w:rsid w:val="00DF6837"/>
    <w:rsid w:val="00E014F2"/>
    <w:rsid w:val="00E01B80"/>
    <w:rsid w:val="00E028FE"/>
    <w:rsid w:val="00E0358E"/>
    <w:rsid w:val="00E036D6"/>
    <w:rsid w:val="00E06685"/>
    <w:rsid w:val="00E128D6"/>
    <w:rsid w:val="00E12EE2"/>
    <w:rsid w:val="00E142F2"/>
    <w:rsid w:val="00E1568A"/>
    <w:rsid w:val="00E157AB"/>
    <w:rsid w:val="00E20CE3"/>
    <w:rsid w:val="00E24D49"/>
    <w:rsid w:val="00E35868"/>
    <w:rsid w:val="00E4171F"/>
    <w:rsid w:val="00E442BE"/>
    <w:rsid w:val="00E442DB"/>
    <w:rsid w:val="00E44389"/>
    <w:rsid w:val="00E4572D"/>
    <w:rsid w:val="00E47304"/>
    <w:rsid w:val="00E473E2"/>
    <w:rsid w:val="00E55E3A"/>
    <w:rsid w:val="00E6002F"/>
    <w:rsid w:val="00E601E1"/>
    <w:rsid w:val="00E61545"/>
    <w:rsid w:val="00E61FA0"/>
    <w:rsid w:val="00E6275F"/>
    <w:rsid w:val="00E62CFA"/>
    <w:rsid w:val="00E62ED1"/>
    <w:rsid w:val="00E63287"/>
    <w:rsid w:val="00E6432D"/>
    <w:rsid w:val="00E722C9"/>
    <w:rsid w:val="00E73193"/>
    <w:rsid w:val="00E74087"/>
    <w:rsid w:val="00E7515B"/>
    <w:rsid w:val="00E76102"/>
    <w:rsid w:val="00E80264"/>
    <w:rsid w:val="00E825D7"/>
    <w:rsid w:val="00E84A16"/>
    <w:rsid w:val="00E85479"/>
    <w:rsid w:val="00E86797"/>
    <w:rsid w:val="00E878A2"/>
    <w:rsid w:val="00E91110"/>
    <w:rsid w:val="00E92763"/>
    <w:rsid w:val="00E92E56"/>
    <w:rsid w:val="00E92F80"/>
    <w:rsid w:val="00E9301F"/>
    <w:rsid w:val="00E93F8D"/>
    <w:rsid w:val="00E97875"/>
    <w:rsid w:val="00E97A67"/>
    <w:rsid w:val="00EA1838"/>
    <w:rsid w:val="00EA1E42"/>
    <w:rsid w:val="00EA2ECB"/>
    <w:rsid w:val="00EA6B3E"/>
    <w:rsid w:val="00EA76BB"/>
    <w:rsid w:val="00EB2EC0"/>
    <w:rsid w:val="00EB4509"/>
    <w:rsid w:val="00EB5D50"/>
    <w:rsid w:val="00EB70D7"/>
    <w:rsid w:val="00EB79C0"/>
    <w:rsid w:val="00EC50E3"/>
    <w:rsid w:val="00EC6044"/>
    <w:rsid w:val="00ED0BE0"/>
    <w:rsid w:val="00ED1E5F"/>
    <w:rsid w:val="00ED2411"/>
    <w:rsid w:val="00ED310F"/>
    <w:rsid w:val="00ED3E8E"/>
    <w:rsid w:val="00ED5C1B"/>
    <w:rsid w:val="00ED776A"/>
    <w:rsid w:val="00EE028E"/>
    <w:rsid w:val="00EE5823"/>
    <w:rsid w:val="00EE5CAE"/>
    <w:rsid w:val="00EE669F"/>
    <w:rsid w:val="00EF17FF"/>
    <w:rsid w:val="00EF57F3"/>
    <w:rsid w:val="00EF7E99"/>
    <w:rsid w:val="00F000F7"/>
    <w:rsid w:val="00F012B2"/>
    <w:rsid w:val="00F01456"/>
    <w:rsid w:val="00F01961"/>
    <w:rsid w:val="00F022A6"/>
    <w:rsid w:val="00F07557"/>
    <w:rsid w:val="00F116FC"/>
    <w:rsid w:val="00F13D2F"/>
    <w:rsid w:val="00F15720"/>
    <w:rsid w:val="00F1645C"/>
    <w:rsid w:val="00F1714A"/>
    <w:rsid w:val="00F17D9C"/>
    <w:rsid w:val="00F23D08"/>
    <w:rsid w:val="00F30C44"/>
    <w:rsid w:val="00F31E59"/>
    <w:rsid w:val="00F33F20"/>
    <w:rsid w:val="00F3428D"/>
    <w:rsid w:val="00F37440"/>
    <w:rsid w:val="00F44B28"/>
    <w:rsid w:val="00F47B34"/>
    <w:rsid w:val="00F51C51"/>
    <w:rsid w:val="00F533D6"/>
    <w:rsid w:val="00F549B4"/>
    <w:rsid w:val="00F55358"/>
    <w:rsid w:val="00F57CAE"/>
    <w:rsid w:val="00F6239A"/>
    <w:rsid w:val="00F62DE5"/>
    <w:rsid w:val="00F64BE2"/>
    <w:rsid w:val="00F7078E"/>
    <w:rsid w:val="00F70B4D"/>
    <w:rsid w:val="00F71872"/>
    <w:rsid w:val="00F71AD7"/>
    <w:rsid w:val="00F73FD5"/>
    <w:rsid w:val="00F813D4"/>
    <w:rsid w:val="00F83439"/>
    <w:rsid w:val="00F8466F"/>
    <w:rsid w:val="00F877B4"/>
    <w:rsid w:val="00F902EC"/>
    <w:rsid w:val="00F91930"/>
    <w:rsid w:val="00F9198C"/>
    <w:rsid w:val="00F94445"/>
    <w:rsid w:val="00F95DD7"/>
    <w:rsid w:val="00F95DF8"/>
    <w:rsid w:val="00FA14D6"/>
    <w:rsid w:val="00FA26FF"/>
    <w:rsid w:val="00FB0897"/>
    <w:rsid w:val="00FC05B6"/>
    <w:rsid w:val="00FC184D"/>
    <w:rsid w:val="00FC231C"/>
    <w:rsid w:val="00FC681E"/>
    <w:rsid w:val="00FD26D6"/>
    <w:rsid w:val="00FD6C53"/>
    <w:rsid w:val="00FE0C7E"/>
    <w:rsid w:val="00FE3F5B"/>
    <w:rsid w:val="00FE50EA"/>
    <w:rsid w:val="00FE5106"/>
    <w:rsid w:val="00FE7966"/>
    <w:rsid w:val="00FF355E"/>
    <w:rsid w:val="00FF38F9"/>
    <w:rsid w:val="00FF4F6D"/>
    <w:rsid w:val="00FF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65BAC"/>
  <w15:chartTrackingRefBased/>
  <w15:docId w15:val="{3DC10696-E076-4FD8-9FF1-8236712D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1F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C5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C5C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9132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4525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Заголовок 1 (диплом)"/>
    <w:basedOn w:val="a2"/>
    <w:next w:val="21"/>
    <w:link w:val="12"/>
    <w:qFormat/>
    <w:rsid w:val="00F9198C"/>
    <w:pPr>
      <w:keepNext/>
      <w:keepLines/>
      <w:pageBreakBefore/>
      <w:suppressAutoHyphens/>
      <w:spacing w:before="480" w:after="360" w:line="360" w:lineRule="auto"/>
      <w:jc w:val="center"/>
    </w:pPr>
    <w:rPr>
      <w:rFonts w:ascii="Times New Roman" w:hAnsi="Times New Roman"/>
      <w:b/>
      <w:caps/>
      <w:sz w:val="36"/>
    </w:rPr>
  </w:style>
  <w:style w:type="paragraph" w:customStyle="1" w:styleId="a6">
    <w:name w:val="основной текст (диплом)"/>
    <w:link w:val="a7"/>
    <w:qFormat/>
    <w:rsid w:val="00F9198C"/>
    <w:pPr>
      <w:spacing w:after="0" w:line="360" w:lineRule="auto"/>
      <w:ind w:firstLine="567"/>
      <w:jc w:val="both"/>
      <w:outlineLvl w:val="0"/>
    </w:pPr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(диплом) Знак"/>
    <w:basedOn w:val="a3"/>
    <w:link w:val="11"/>
    <w:rsid w:val="00F9198C"/>
    <w:rPr>
      <w:rFonts w:ascii="Times New Roman" w:hAnsi="Times New Roman"/>
      <w:b/>
      <w:caps/>
      <w:sz w:val="36"/>
    </w:rPr>
  </w:style>
  <w:style w:type="character" w:customStyle="1" w:styleId="10">
    <w:name w:val="Заголовок 1 Знак"/>
    <w:basedOn w:val="a3"/>
    <w:link w:val="1"/>
    <w:uiPriority w:val="9"/>
    <w:rsid w:val="007B1F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 2 (диплом)"/>
    <w:basedOn w:val="a6"/>
    <w:next w:val="a6"/>
    <w:link w:val="22"/>
    <w:qFormat/>
    <w:rsid w:val="00F9198C"/>
    <w:pPr>
      <w:keepNext/>
      <w:keepLines/>
      <w:suppressAutoHyphens/>
      <w:spacing w:before="360" w:after="240"/>
      <w:ind w:firstLine="0"/>
      <w:jc w:val="center"/>
    </w:pPr>
    <w:rPr>
      <w:b/>
      <w:caps/>
      <w:sz w:val="32"/>
    </w:rPr>
  </w:style>
  <w:style w:type="character" w:customStyle="1" w:styleId="a7">
    <w:name w:val="основной текст (диплом) Знак"/>
    <w:basedOn w:val="12"/>
    <w:link w:val="a6"/>
    <w:rsid w:val="00F9198C"/>
    <w:rPr>
      <w:rFonts w:ascii="Times New Roman" w:hAnsi="Times New Roman"/>
      <w:b w:val="0"/>
      <w:caps w:val="0"/>
      <w:color w:val="000000" w:themeColor="text1"/>
      <w:sz w:val="28"/>
    </w:rPr>
  </w:style>
  <w:style w:type="character" w:styleId="a8">
    <w:name w:val="Strong"/>
    <w:basedOn w:val="a3"/>
    <w:uiPriority w:val="22"/>
    <w:qFormat/>
    <w:rsid w:val="00AD2E72"/>
    <w:rPr>
      <w:b/>
      <w:bCs/>
    </w:rPr>
  </w:style>
  <w:style w:type="character" w:customStyle="1" w:styleId="22">
    <w:name w:val="Заголовок 2 (диплом) Знак"/>
    <w:basedOn w:val="12"/>
    <w:link w:val="21"/>
    <w:rsid w:val="00F9198C"/>
    <w:rPr>
      <w:rFonts w:ascii="Times New Roman" w:hAnsi="Times New Roman"/>
      <w:b/>
      <w:caps/>
      <w:color w:val="000000" w:themeColor="text1"/>
      <w:sz w:val="32"/>
    </w:rPr>
  </w:style>
  <w:style w:type="paragraph" w:customStyle="1" w:styleId="a9">
    <w:name w:val="Формула"/>
    <w:basedOn w:val="a6"/>
    <w:next w:val="a6"/>
    <w:link w:val="aa"/>
    <w:qFormat/>
    <w:rsid w:val="00F9198C"/>
    <w:pPr>
      <w:tabs>
        <w:tab w:val="center" w:pos="4536"/>
        <w:tab w:val="right" w:pos="9639"/>
      </w:tabs>
      <w:spacing w:before="480" w:after="480"/>
      <w:contextualSpacing/>
      <w:jc w:val="left"/>
    </w:pPr>
    <w:rPr>
      <w:noProof/>
      <w:lang w:val="en-US"/>
    </w:rPr>
  </w:style>
  <w:style w:type="character" w:styleId="ab">
    <w:name w:val="Placeholder Text"/>
    <w:basedOn w:val="a3"/>
    <w:uiPriority w:val="99"/>
    <w:semiHidden/>
    <w:rsid w:val="00814306"/>
    <w:rPr>
      <w:color w:val="808080"/>
    </w:rPr>
  </w:style>
  <w:style w:type="character" w:customStyle="1" w:styleId="aa">
    <w:name w:val="Формула Знак"/>
    <w:basedOn w:val="a7"/>
    <w:link w:val="a9"/>
    <w:rsid w:val="00F9198C"/>
    <w:rPr>
      <w:rFonts w:ascii="Times New Roman" w:hAnsi="Times New Roman"/>
      <w:b w:val="0"/>
      <w:caps w:val="0"/>
      <w:noProof/>
      <w:color w:val="000000" w:themeColor="text1"/>
      <w:sz w:val="28"/>
      <w:lang w:val="en-US"/>
    </w:rPr>
  </w:style>
  <w:style w:type="character" w:customStyle="1" w:styleId="50">
    <w:name w:val="Заголовок 5 Знак"/>
    <w:basedOn w:val="a3"/>
    <w:link w:val="5"/>
    <w:uiPriority w:val="9"/>
    <w:semiHidden/>
    <w:rsid w:val="0045254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c">
    <w:name w:val="основной стиль без отступа (диплом)"/>
    <w:basedOn w:val="a6"/>
    <w:next w:val="a6"/>
    <w:link w:val="ad"/>
    <w:qFormat/>
    <w:rsid w:val="00F9198C"/>
    <w:pPr>
      <w:ind w:firstLine="0"/>
    </w:pPr>
  </w:style>
  <w:style w:type="character" w:customStyle="1" w:styleId="20">
    <w:name w:val="Заголовок 2 Знак"/>
    <w:basedOn w:val="a3"/>
    <w:link w:val="2"/>
    <w:uiPriority w:val="9"/>
    <w:semiHidden/>
    <w:rsid w:val="001C5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d">
    <w:name w:val="основной стиль без отступа (диплом) Знак"/>
    <w:basedOn w:val="a7"/>
    <w:link w:val="ac"/>
    <w:rsid w:val="00F9198C"/>
    <w:rPr>
      <w:rFonts w:ascii="Times New Roman" w:hAnsi="Times New Roman"/>
      <w:b w:val="0"/>
      <w:caps w:val="0"/>
      <w:color w:val="000000" w:themeColor="text1"/>
      <w:sz w:val="28"/>
    </w:rPr>
  </w:style>
  <w:style w:type="character" w:customStyle="1" w:styleId="30">
    <w:name w:val="Заголовок 3 Знак"/>
    <w:basedOn w:val="a3"/>
    <w:link w:val="3"/>
    <w:uiPriority w:val="9"/>
    <w:semiHidden/>
    <w:rsid w:val="001C5C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3">
    <w:name w:val="toc 1"/>
    <w:basedOn w:val="ac"/>
    <w:next w:val="a2"/>
    <w:autoRedefine/>
    <w:uiPriority w:val="39"/>
    <w:unhideWhenUsed/>
    <w:rsid w:val="00587588"/>
  </w:style>
  <w:style w:type="paragraph" w:styleId="23">
    <w:name w:val="toc 2"/>
    <w:basedOn w:val="ac"/>
    <w:next w:val="a2"/>
    <w:autoRedefine/>
    <w:uiPriority w:val="39"/>
    <w:unhideWhenUsed/>
    <w:rsid w:val="00587588"/>
    <w:pPr>
      <w:ind w:left="221"/>
    </w:pPr>
  </w:style>
  <w:style w:type="character" w:styleId="ae">
    <w:name w:val="Hyperlink"/>
    <w:basedOn w:val="a3"/>
    <w:uiPriority w:val="99"/>
    <w:unhideWhenUsed/>
    <w:rsid w:val="001C5C6E"/>
    <w:rPr>
      <w:color w:val="0563C1" w:themeColor="hyperlink"/>
      <w:u w:val="single"/>
    </w:rPr>
  </w:style>
  <w:style w:type="table" w:styleId="af">
    <w:name w:val="Table Grid"/>
    <w:basedOn w:val="a4"/>
    <w:uiPriority w:val="39"/>
    <w:rsid w:val="004A7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Подпись к таблице"/>
    <w:basedOn w:val="a6"/>
    <w:link w:val="af1"/>
    <w:qFormat/>
    <w:rsid w:val="00397D52"/>
    <w:pPr>
      <w:spacing w:before="480"/>
      <w:ind w:firstLine="0"/>
      <w:jc w:val="left"/>
    </w:pPr>
  </w:style>
  <w:style w:type="paragraph" w:styleId="af2">
    <w:name w:val="Normal (Web)"/>
    <w:basedOn w:val="a2"/>
    <w:uiPriority w:val="99"/>
    <w:semiHidden/>
    <w:unhideWhenUsed/>
    <w:rsid w:val="00035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Подпись к таблице Знак"/>
    <w:basedOn w:val="a7"/>
    <w:link w:val="af0"/>
    <w:rsid w:val="00397D52"/>
    <w:rPr>
      <w:rFonts w:ascii="Times New Roman" w:hAnsi="Times New Roman"/>
      <w:b w:val="0"/>
      <w:caps w:val="0"/>
      <w:color w:val="000000" w:themeColor="text1"/>
      <w:sz w:val="28"/>
    </w:rPr>
  </w:style>
  <w:style w:type="paragraph" w:styleId="af3">
    <w:name w:val="Body Text"/>
    <w:basedOn w:val="a2"/>
    <w:link w:val="af4"/>
    <w:uiPriority w:val="99"/>
    <w:unhideWhenUsed/>
    <w:qFormat/>
    <w:rsid w:val="000403A1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character" w:customStyle="1" w:styleId="af4">
    <w:name w:val="Основной текст Знак"/>
    <w:basedOn w:val="a3"/>
    <w:link w:val="af3"/>
    <w:uiPriority w:val="99"/>
    <w:rsid w:val="000403A1"/>
    <w:rPr>
      <w:rFonts w:ascii="Times New Roman" w:hAnsi="Times New Roman"/>
      <w:sz w:val="28"/>
    </w:rPr>
  </w:style>
  <w:style w:type="character" w:customStyle="1" w:styleId="UnresolvedMention">
    <w:name w:val="Unresolved Mention"/>
    <w:basedOn w:val="a3"/>
    <w:uiPriority w:val="99"/>
    <w:semiHidden/>
    <w:unhideWhenUsed/>
    <w:rsid w:val="005D6F99"/>
    <w:rPr>
      <w:color w:val="605E5C"/>
      <w:shd w:val="clear" w:color="auto" w:fill="E1DFDD"/>
    </w:rPr>
  </w:style>
  <w:style w:type="character" w:styleId="af5">
    <w:name w:val="FollowedHyperlink"/>
    <w:basedOn w:val="a3"/>
    <w:uiPriority w:val="99"/>
    <w:semiHidden/>
    <w:unhideWhenUsed/>
    <w:rsid w:val="00670FCC"/>
    <w:rPr>
      <w:color w:val="954F72" w:themeColor="followedHyperlink"/>
      <w:u w:val="single"/>
    </w:rPr>
  </w:style>
  <w:style w:type="paragraph" w:customStyle="1" w:styleId="a0">
    <w:name w:val="Литература"/>
    <w:basedOn w:val="ac"/>
    <w:link w:val="af6"/>
    <w:qFormat/>
    <w:rsid w:val="0070716A"/>
    <w:pPr>
      <w:numPr>
        <w:ilvl w:val="2"/>
        <w:numId w:val="2"/>
      </w:numPr>
      <w:ind w:left="993" w:hanging="424"/>
    </w:pPr>
    <w:rPr>
      <w:noProof/>
      <w:lang w:val="en-US"/>
    </w:rPr>
  </w:style>
  <w:style w:type="paragraph" w:customStyle="1" w:styleId="af7">
    <w:name w:val="Текст программы"/>
    <w:link w:val="af8"/>
    <w:qFormat/>
    <w:rsid w:val="00FE5106"/>
    <w:pPr>
      <w:spacing w:after="0" w:line="240" w:lineRule="auto"/>
    </w:pPr>
    <w:rPr>
      <w:rFonts w:ascii="Courier New" w:hAnsi="Courier New"/>
      <w:noProof/>
      <w:color w:val="000000" w:themeColor="text1"/>
      <w:lang w:val="en-US"/>
    </w:rPr>
  </w:style>
  <w:style w:type="character" w:customStyle="1" w:styleId="af6">
    <w:name w:val="Литература Знак"/>
    <w:basedOn w:val="af4"/>
    <w:link w:val="a0"/>
    <w:rsid w:val="0070716A"/>
    <w:rPr>
      <w:rFonts w:ascii="Times New Roman" w:hAnsi="Times New Roman"/>
      <w:noProof/>
      <w:color w:val="000000" w:themeColor="text1"/>
      <w:sz w:val="28"/>
      <w:lang w:val="en-US"/>
    </w:rPr>
  </w:style>
  <w:style w:type="character" w:customStyle="1" w:styleId="af8">
    <w:name w:val="Текст программы Знак"/>
    <w:basedOn w:val="a7"/>
    <w:link w:val="af7"/>
    <w:rsid w:val="00FE5106"/>
    <w:rPr>
      <w:rFonts w:ascii="Courier New" w:hAnsi="Courier New"/>
      <w:b w:val="0"/>
      <w:caps w:val="0"/>
      <w:noProof/>
      <w:color w:val="000000" w:themeColor="text1"/>
      <w:sz w:val="28"/>
      <w:lang w:val="en-US"/>
    </w:rPr>
  </w:style>
  <w:style w:type="paragraph" w:styleId="af9">
    <w:name w:val="List Paragraph"/>
    <w:basedOn w:val="a2"/>
    <w:uiPriority w:val="34"/>
    <w:qFormat/>
    <w:rsid w:val="00155152"/>
    <w:pPr>
      <w:ind w:left="720"/>
      <w:contextualSpacing/>
    </w:pPr>
  </w:style>
  <w:style w:type="paragraph" w:customStyle="1" w:styleId="afa">
    <w:name w:val="Подпись к рисунку"/>
    <w:basedOn w:val="af0"/>
    <w:link w:val="afb"/>
    <w:qFormat/>
    <w:rsid w:val="00F000F7"/>
    <w:pPr>
      <w:spacing w:before="0" w:after="480"/>
      <w:jc w:val="center"/>
    </w:pPr>
  </w:style>
  <w:style w:type="character" w:customStyle="1" w:styleId="afb">
    <w:name w:val="Подпись к рисунку Знак"/>
    <w:basedOn w:val="af1"/>
    <w:link w:val="afa"/>
    <w:rsid w:val="00F000F7"/>
    <w:rPr>
      <w:rFonts w:ascii="Times New Roman" w:hAnsi="Times New Roman"/>
      <w:b w:val="0"/>
      <w:caps w:val="0"/>
      <w:color w:val="000000" w:themeColor="text1"/>
      <w:sz w:val="28"/>
    </w:rPr>
  </w:style>
  <w:style w:type="paragraph" w:styleId="afc">
    <w:name w:val="header"/>
    <w:basedOn w:val="a2"/>
    <w:link w:val="afd"/>
    <w:uiPriority w:val="99"/>
    <w:unhideWhenUsed/>
    <w:rsid w:val="00B941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3"/>
    <w:link w:val="afc"/>
    <w:uiPriority w:val="99"/>
    <w:rsid w:val="00B941B2"/>
  </w:style>
  <w:style w:type="paragraph" w:styleId="afe">
    <w:name w:val="footer"/>
    <w:basedOn w:val="a2"/>
    <w:link w:val="aff"/>
    <w:uiPriority w:val="99"/>
    <w:unhideWhenUsed/>
    <w:rsid w:val="00B941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3"/>
    <w:link w:val="afe"/>
    <w:uiPriority w:val="99"/>
    <w:rsid w:val="00B941B2"/>
  </w:style>
  <w:style w:type="paragraph" w:customStyle="1" w:styleId="a">
    <w:name w:val="Список (диплом)"/>
    <w:basedOn w:val="ac"/>
    <w:link w:val="aff0"/>
    <w:qFormat/>
    <w:rsid w:val="0064630A"/>
    <w:pPr>
      <w:numPr>
        <w:numId w:val="3"/>
      </w:numPr>
      <w:spacing w:before="120" w:after="120"/>
      <w:ind w:left="357" w:firstLine="0"/>
    </w:pPr>
  </w:style>
  <w:style w:type="paragraph" w:customStyle="1" w:styleId="aff1">
    <w:name w:val="Рисунок (диплом)"/>
    <w:basedOn w:val="a6"/>
    <w:link w:val="aff2"/>
    <w:qFormat/>
    <w:rsid w:val="00CE24EE"/>
    <w:pPr>
      <w:keepNext/>
      <w:spacing w:before="480"/>
      <w:ind w:firstLine="0"/>
      <w:jc w:val="center"/>
    </w:pPr>
    <w:rPr>
      <w:noProof/>
    </w:rPr>
  </w:style>
  <w:style w:type="character" w:customStyle="1" w:styleId="aff0">
    <w:name w:val="Список (диплом) Знак"/>
    <w:basedOn w:val="ad"/>
    <w:link w:val="a"/>
    <w:rsid w:val="0064630A"/>
    <w:rPr>
      <w:rFonts w:ascii="Times New Roman" w:hAnsi="Times New Roman"/>
      <w:b w:val="0"/>
      <w:caps w:val="0"/>
      <w:color w:val="000000" w:themeColor="text1"/>
      <w:sz w:val="28"/>
    </w:rPr>
  </w:style>
  <w:style w:type="paragraph" w:customStyle="1" w:styleId="a1">
    <w:name w:val="Нумерованные списки (диплом)"/>
    <w:basedOn w:val="ac"/>
    <w:link w:val="aff3"/>
    <w:qFormat/>
    <w:rsid w:val="00B76126"/>
    <w:pPr>
      <w:numPr>
        <w:numId w:val="1"/>
      </w:numPr>
    </w:pPr>
    <w:rPr>
      <w:lang w:eastAsia="ru-RU"/>
    </w:rPr>
  </w:style>
  <w:style w:type="character" w:customStyle="1" w:styleId="aff2">
    <w:name w:val="Рисунок (диплом) Знак"/>
    <w:basedOn w:val="a7"/>
    <w:link w:val="aff1"/>
    <w:rsid w:val="00CE24EE"/>
    <w:rPr>
      <w:rFonts w:ascii="Times New Roman" w:hAnsi="Times New Roman"/>
      <w:b w:val="0"/>
      <w:caps w:val="0"/>
      <w:noProof/>
      <w:color w:val="000000" w:themeColor="text1"/>
      <w:sz w:val="28"/>
    </w:rPr>
  </w:style>
  <w:style w:type="character" w:customStyle="1" w:styleId="aff3">
    <w:name w:val="Нумерованные списки (диплом) Знак"/>
    <w:basedOn w:val="ad"/>
    <w:link w:val="a1"/>
    <w:rsid w:val="00426381"/>
    <w:rPr>
      <w:rFonts w:ascii="Times New Roman" w:hAnsi="Times New Roman"/>
      <w:b w:val="0"/>
      <w:caps w:val="0"/>
      <w:color w:val="000000" w:themeColor="text1"/>
      <w:sz w:val="28"/>
      <w:lang w:eastAsia="ru-RU"/>
    </w:rPr>
  </w:style>
  <w:style w:type="character" w:styleId="HTML">
    <w:name w:val="HTML Code"/>
    <w:basedOn w:val="a3"/>
    <w:uiPriority w:val="99"/>
    <w:semiHidden/>
    <w:unhideWhenUsed/>
    <w:rsid w:val="00C571F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3"/>
    <w:rsid w:val="006B214E"/>
  </w:style>
  <w:style w:type="character" w:customStyle="1" w:styleId="mord">
    <w:name w:val="mord"/>
    <w:basedOn w:val="a3"/>
    <w:rsid w:val="006B214E"/>
  </w:style>
  <w:style w:type="character" w:customStyle="1" w:styleId="vlist-s">
    <w:name w:val="vlist-s"/>
    <w:basedOn w:val="a3"/>
    <w:rsid w:val="006B214E"/>
  </w:style>
  <w:style w:type="character" w:customStyle="1" w:styleId="mrel">
    <w:name w:val="mrel"/>
    <w:basedOn w:val="a3"/>
    <w:rsid w:val="006B214E"/>
  </w:style>
  <w:style w:type="character" w:customStyle="1" w:styleId="mop">
    <w:name w:val="mop"/>
    <w:basedOn w:val="a3"/>
    <w:rsid w:val="006B214E"/>
  </w:style>
  <w:style w:type="character" w:customStyle="1" w:styleId="mpunct">
    <w:name w:val="mpunct"/>
    <w:basedOn w:val="a3"/>
    <w:rsid w:val="006B214E"/>
  </w:style>
  <w:style w:type="character" w:customStyle="1" w:styleId="40">
    <w:name w:val="Заголовок 4 Знак"/>
    <w:basedOn w:val="a3"/>
    <w:link w:val="4"/>
    <w:uiPriority w:val="9"/>
    <w:semiHidden/>
    <w:rsid w:val="009132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1%20&#1083;&#1072;&#1073;&#1072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F1AF1-9FE3-4501-BDF4-09A6E6463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 лаба.dotm</Template>
  <TotalTime>3779</TotalTime>
  <Pages>47</Pages>
  <Words>8027</Words>
  <Characters>45760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Raycoon</dc:creator>
  <cp:keywords/>
  <dc:description/>
  <cp:lastModifiedBy>анжелика грибова</cp:lastModifiedBy>
  <cp:revision>66</cp:revision>
  <dcterms:created xsi:type="dcterms:W3CDTF">2025-04-16T08:08:00Z</dcterms:created>
  <dcterms:modified xsi:type="dcterms:W3CDTF">2025-05-26T11:37:00Z</dcterms:modified>
</cp:coreProperties>
</file>